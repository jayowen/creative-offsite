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7BD7D" w14:textId="54D201D1" w:rsidR="00215FB1" w:rsidRPr="008E2CE1" w:rsidRDefault="004862C9" w:rsidP="0DDD24DF">
      <w:pPr>
        <w:pStyle w:val="Title"/>
        <w:ind w:firstLine="720"/>
        <w:rPr>
          <w:sz w:val="48"/>
          <w:szCs w:val="48"/>
        </w:rPr>
      </w:pPr>
      <w:r w:rsidRPr="0DDD24DF">
        <w:rPr>
          <w:sz w:val="48"/>
          <w:szCs w:val="48"/>
        </w:rPr>
        <w:t>Schedule</w:t>
      </w:r>
    </w:p>
    <w:p w14:paraId="494D1E7B" w14:textId="144712D9" w:rsidR="00215FB1" w:rsidRPr="00D274EE" w:rsidRDefault="00CD5E8C" w:rsidP="00C37F7F">
      <w:pPr>
        <w:pStyle w:val="Heading1"/>
      </w:pPr>
      <w:r>
        <w:t>February</w:t>
      </w:r>
      <w:r w:rsidR="004862C9">
        <w:t xml:space="preserve"> Creative Offsite</w:t>
      </w:r>
    </w:p>
    <w:p w14:paraId="2E9725C2" w14:textId="664C1B15" w:rsidR="00662A26" w:rsidRDefault="00CD5E8C" w:rsidP="00C37F7F">
      <w:pPr>
        <w:pStyle w:val="Heading2"/>
      </w:pPr>
      <w:r>
        <w:t>February 3-4</w:t>
      </w:r>
      <w:r w:rsidR="00B37DF8">
        <w:t>, 202</w:t>
      </w:r>
      <w:r w:rsidR="00101F2A">
        <w:t>5</w:t>
      </w:r>
    </w:p>
    <w:p w14:paraId="38FDE582" w14:textId="43FB4296" w:rsidR="00101F2A" w:rsidRPr="00AA7292" w:rsidRDefault="00101F2A" w:rsidP="00101F2A">
      <w:pPr>
        <w:pStyle w:val="Heading2"/>
        <w:rPr>
          <w:lang w:val="es-ES"/>
        </w:rPr>
      </w:pPr>
      <w:r>
        <w:rPr>
          <w:lang w:val="es-ES"/>
        </w:rPr>
        <w:t>The Retreat Center</w:t>
      </w:r>
    </w:p>
    <w:tbl>
      <w:tblPr>
        <w:tblStyle w:val="TableGrid"/>
        <w:tblW w:w="5050" w:type="pct"/>
        <w:tblInd w:w="-1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8281"/>
      </w:tblGrid>
      <w:tr w:rsidR="00FB2266" w14:paraId="5A8172DB" w14:textId="77777777">
        <w:trPr>
          <w:cantSplit/>
          <w:trHeight w:val="360"/>
        </w:trPr>
        <w:tc>
          <w:tcPr>
            <w:tcW w:w="1900" w:type="dxa"/>
            <w:vAlign w:val="bottom"/>
          </w:tcPr>
          <w:p w14:paraId="1FD60150" w14:textId="7E10CA73" w:rsidR="00FB2266" w:rsidRPr="00D274EE" w:rsidRDefault="00FB2266" w:rsidP="00FB2266">
            <w:pPr>
              <w:pStyle w:val="Heading3"/>
            </w:pPr>
            <w:r>
              <w:t>TUESDAY</w:t>
            </w:r>
          </w:p>
        </w:tc>
        <w:tc>
          <w:tcPr>
            <w:tcW w:w="8281" w:type="dxa"/>
            <w:vAlign w:val="bottom"/>
          </w:tcPr>
          <w:p w14:paraId="6FFD10FB" w14:textId="77777777" w:rsidR="00FB2266" w:rsidRDefault="00FB2266"/>
        </w:tc>
      </w:tr>
    </w:tbl>
    <w:p w14:paraId="660A33D9" w14:textId="08154265" w:rsidR="17691EF1" w:rsidRDefault="17691EF1" w:rsidP="17691EF1">
      <w:pPr>
        <w:pStyle w:val="Heading2"/>
      </w:pPr>
    </w:p>
    <w:tbl>
      <w:tblPr>
        <w:tblStyle w:val="Style1"/>
        <w:tblW w:w="10181" w:type="dxa"/>
        <w:tblInd w:w="-115" w:type="dxa"/>
        <w:tblLayout w:type="fixed"/>
        <w:tblLook w:val="04A0" w:firstRow="1" w:lastRow="0" w:firstColumn="1" w:lastColumn="0" w:noHBand="0" w:noVBand="1"/>
        <w:tblDescription w:val="First table has attendees names, reading list, and supply list and second table has start time and end time, item, topic, and location"/>
      </w:tblPr>
      <w:tblGrid>
        <w:gridCol w:w="3045"/>
        <w:gridCol w:w="4820"/>
        <w:gridCol w:w="2316"/>
      </w:tblGrid>
      <w:tr w:rsidR="00FB2266" w:rsidRPr="00D5182E" w14:paraId="1CDD6F38" w14:textId="77777777" w:rsidTr="7454E974">
        <w:tc>
          <w:tcPr>
            <w:tcW w:w="3045" w:type="dxa"/>
            <w:tcMar>
              <w:top w:w="144" w:type="dxa"/>
              <w:left w:w="115" w:type="dxa"/>
              <w:bottom w:w="144" w:type="dxa"/>
              <w:right w:w="115" w:type="dxa"/>
            </w:tcMar>
          </w:tcPr>
          <w:p w14:paraId="541790FD" w14:textId="5D966E5D" w:rsidR="00FB2266" w:rsidRPr="00E7243F" w:rsidRDefault="00967E7C">
            <w:pPr>
              <w:pStyle w:val="Heading2"/>
            </w:pPr>
            <w:r>
              <w:t>8</w:t>
            </w:r>
            <w:r w:rsidR="00D5182E">
              <w:t>:45</w:t>
            </w:r>
            <w:r w:rsidR="00FB2266">
              <w:t>am</w:t>
            </w:r>
            <w:r w:rsidR="00FB2266" w:rsidRPr="00E73D3F">
              <w:t xml:space="preserve"> – </w:t>
            </w:r>
            <w:r>
              <w:t>9</w:t>
            </w:r>
            <w:r w:rsidR="00941C37">
              <w:t>:00</w:t>
            </w:r>
            <w:r w:rsidR="00FB2266">
              <w:t>am</w:t>
            </w:r>
          </w:p>
        </w:tc>
        <w:tc>
          <w:tcPr>
            <w:tcW w:w="4820" w:type="dxa"/>
            <w:tcMar>
              <w:top w:w="144" w:type="dxa"/>
              <w:left w:w="115" w:type="dxa"/>
              <w:bottom w:w="144" w:type="dxa"/>
              <w:right w:w="115" w:type="dxa"/>
            </w:tcMar>
          </w:tcPr>
          <w:p w14:paraId="61FD9EA8" w14:textId="4F01155F" w:rsidR="00FB2266" w:rsidRPr="00D5182E" w:rsidRDefault="00D5182E">
            <w:pPr>
              <w:pStyle w:val="Heading2"/>
              <w:rPr>
                <w:lang w:val="sv-SE"/>
              </w:rPr>
            </w:pPr>
            <w:r w:rsidRPr="00D5182E">
              <w:rPr>
                <w:lang w:val="sv-SE"/>
              </w:rPr>
              <w:t>Breakfast</w:t>
            </w:r>
          </w:p>
          <w:p w14:paraId="2722109B" w14:textId="779DAA4F" w:rsidR="006F526D" w:rsidRPr="00D5182E" w:rsidRDefault="006F526D">
            <w:pPr>
              <w:pStyle w:val="Heading2"/>
              <w:rPr>
                <w:b w:val="0"/>
                <w:bCs/>
                <w:lang w:val="sv-SE"/>
              </w:rPr>
            </w:pPr>
          </w:p>
        </w:tc>
        <w:tc>
          <w:tcPr>
            <w:tcW w:w="2316" w:type="dxa"/>
            <w:tcMar>
              <w:top w:w="144" w:type="dxa"/>
              <w:left w:w="115" w:type="dxa"/>
              <w:bottom w:w="144" w:type="dxa"/>
              <w:right w:w="115" w:type="dxa"/>
            </w:tcMar>
          </w:tcPr>
          <w:p w14:paraId="60E3C3DA" w14:textId="69CD5802" w:rsidR="00FB2266" w:rsidRPr="00D5182E" w:rsidRDefault="00FB2266">
            <w:pPr>
              <w:pStyle w:val="Location"/>
              <w:rPr>
                <w:lang w:val="sv-SE"/>
              </w:rPr>
            </w:pPr>
          </w:p>
        </w:tc>
      </w:tr>
      <w:tr w:rsidR="00FB2266" w14:paraId="51881747" w14:textId="77777777" w:rsidTr="7454E974">
        <w:tc>
          <w:tcPr>
            <w:tcW w:w="3045" w:type="dxa"/>
            <w:tcMar>
              <w:top w:w="144" w:type="dxa"/>
              <w:left w:w="115" w:type="dxa"/>
              <w:bottom w:w="144" w:type="dxa"/>
              <w:right w:w="115" w:type="dxa"/>
            </w:tcMar>
          </w:tcPr>
          <w:p w14:paraId="760075D5" w14:textId="03F01141" w:rsidR="00FB2266" w:rsidRPr="00E73D3F" w:rsidRDefault="00967E7C">
            <w:pPr>
              <w:pStyle w:val="Heading2"/>
            </w:pPr>
            <w:r>
              <w:t>9</w:t>
            </w:r>
            <w:r w:rsidR="00941C37">
              <w:t>:00</w:t>
            </w:r>
            <w:r w:rsidR="00FB2266">
              <w:t>am</w:t>
            </w:r>
            <w:r w:rsidR="00FB2266" w:rsidRPr="00E73D3F">
              <w:t xml:space="preserve"> – </w:t>
            </w:r>
            <w:r w:rsidR="00611813">
              <w:t>1</w:t>
            </w:r>
            <w:r>
              <w:t>1</w:t>
            </w:r>
            <w:r w:rsidR="00611813">
              <w:t>:00</w:t>
            </w:r>
            <w:r>
              <w:t>a</w:t>
            </w:r>
            <w:r w:rsidR="4FA0F862">
              <w:t>m</w:t>
            </w:r>
          </w:p>
        </w:tc>
        <w:tc>
          <w:tcPr>
            <w:tcW w:w="4820" w:type="dxa"/>
            <w:tcMar>
              <w:top w:w="144" w:type="dxa"/>
              <w:left w:w="115" w:type="dxa"/>
              <w:bottom w:w="144" w:type="dxa"/>
              <w:right w:w="115" w:type="dxa"/>
            </w:tcMar>
          </w:tcPr>
          <w:p w14:paraId="0EC51A63" w14:textId="0A4D972D" w:rsidR="00FB2266" w:rsidRDefault="00C94AA2" w:rsidP="17691EF1">
            <w:pPr>
              <w:pStyle w:val="Heading2"/>
              <w:rPr>
                <w:i/>
                <w:iCs/>
              </w:rPr>
            </w:pPr>
            <w:r>
              <w:t>Bible Study</w:t>
            </w:r>
          </w:p>
          <w:p w14:paraId="6A2243C2" w14:textId="46B75D9E" w:rsidR="00C94AA2" w:rsidRPr="006D46C5" w:rsidRDefault="00941C37" w:rsidP="17691EF1">
            <w:pPr>
              <w:pStyle w:val="Heading2"/>
              <w:rPr>
                <w:b w:val="0"/>
                <w:bCs/>
              </w:rPr>
            </w:pPr>
            <w:r>
              <w:rPr>
                <w:b w:val="0"/>
                <w:bCs/>
              </w:rPr>
              <w:t>Neighbors to Nations</w:t>
            </w:r>
            <w:r w:rsidR="00715E94">
              <w:rPr>
                <w:b w:val="0"/>
                <w:bCs/>
              </w:rPr>
              <w:t xml:space="preserve"> (</w:t>
            </w:r>
            <w:r w:rsidR="0051062E">
              <w:rPr>
                <w:b w:val="0"/>
                <w:bCs/>
              </w:rPr>
              <w:t>5</w:t>
            </w:r>
            <w:r>
              <w:rPr>
                <w:b w:val="0"/>
                <w:bCs/>
              </w:rPr>
              <w:t xml:space="preserve"> </w:t>
            </w:r>
            <w:proofErr w:type="spellStart"/>
            <w:r>
              <w:rPr>
                <w:b w:val="0"/>
                <w:bCs/>
              </w:rPr>
              <w:t>wks</w:t>
            </w:r>
            <w:proofErr w:type="spellEnd"/>
            <w:r w:rsidR="00715E94">
              <w:rPr>
                <w:b w:val="0"/>
                <w:bCs/>
              </w:rPr>
              <w:t>)</w:t>
            </w:r>
            <w:r w:rsidR="007B76B7">
              <w:rPr>
                <w:b w:val="0"/>
                <w:bCs/>
              </w:rPr>
              <w:t xml:space="preserve"> - </w:t>
            </w:r>
            <w:r w:rsidR="006D46C5">
              <w:rPr>
                <w:b w:val="0"/>
                <w:bCs/>
              </w:rPr>
              <w:t>Pastor Joby</w:t>
            </w:r>
          </w:p>
        </w:tc>
        <w:tc>
          <w:tcPr>
            <w:tcW w:w="2316" w:type="dxa"/>
            <w:tcMar>
              <w:top w:w="144" w:type="dxa"/>
              <w:left w:w="115" w:type="dxa"/>
              <w:bottom w:w="144" w:type="dxa"/>
              <w:right w:w="115" w:type="dxa"/>
            </w:tcMar>
          </w:tcPr>
          <w:p w14:paraId="3F8E4F61" w14:textId="04C7E4EA" w:rsidR="00FB2266" w:rsidRPr="00D274EE" w:rsidRDefault="00C95A7B">
            <w:pPr>
              <w:pStyle w:val="Location"/>
              <w:ind w:right="110"/>
            </w:pPr>
            <w:r>
              <w:t>2</w:t>
            </w:r>
            <w:r w:rsidR="00FB2266">
              <w:t xml:space="preserve"> </w:t>
            </w:r>
            <w:proofErr w:type="spellStart"/>
            <w:r w:rsidR="00FB2266">
              <w:t>h</w:t>
            </w:r>
            <w:r w:rsidR="00B64800">
              <w:t>rs</w:t>
            </w:r>
            <w:proofErr w:type="spellEnd"/>
          </w:p>
        </w:tc>
      </w:tr>
      <w:tr w:rsidR="00967E7C" w14:paraId="0F3E42D8" w14:textId="77777777" w:rsidTr="7454E974">
        <w:tc>
          <w:tcPr>
            <w:tcW w:w="3045" w:type="dxa"/>
            <w:tcMar>
              <w:top w:w="144" w:type="dxa"/>
              <w:left w:w="115" w:type="dxa"/>
              <w:bottom w:w="144" w:type="dxa"/>
              <w:right w:w="115" w:type="dxa"/>
            </w:tcMar>
          </w:tcPr>
          <w:p w14:paraId="19AC7C75" w14:textId="038F9208" w:rsidR="00967E7C" w:rsidRDefault="00967E7C" w:rsidP="00E258A4">
            <w:pPr>
              <w:pStyle w:val="Heading2"/>
            </w:pPr>
            <w:r>
              <w:t>11:00am – 12:00pm</w:t>
            </w:r>
          </w:p>
        </w:tc>
        <w:tc>
          <w:tcPr>
            <w:tcW w:w="4820" w:type="dxa"/>
            <w:tcMar>
              <w:top w:w="144" w:type="dxa"/>
              <w:left w:w="115" w:type="dxa"/>
              <w:bottom w:w="144" w:type="dxa"/>
              <w:right w:w="115" w:type="dxa"/>
            </w:tcMar>
          </w:tcPr>
          <w:p w14:paraId="03D166E9" w14:textId="77777777" w:rsidR="00967E7C" w:rsidRDefault="00967E7C" w:rsidP="00E258A4">
            <w:pPr>
              <w:pStyle w:val="Heading2"/>
            </w:pPr>
            <w:r>
              <w:t>Brainstorm</w:t>
            </w:r>
          </w:p>
          <w:p w14:paraId="092F4CDB" w14:textId="5A9BDBC0" w:rsidR="00967E7C" w:rsidRPr="00967E7C" w:rsidRDefault="00967E7C" w:rsidP="00E258A4">
            <w:pPr>
              <w:pStyle w:val="Heading2"/>
              <w:rPr>
                <w:b w:val="0"/>
                <w:bCs/>
              </w:rPr>
            </w:pPr>
            <w:r>
              <w:rPr>
                <w:b w:val="0"/>
                <w:bCs/>
              </w:rPr>
              <w:t>Neighbors to Nations</w:t>
            </w:r>
          </w:p>
        </w:tc>
        <w:tc>
          <w:tcPr>
            <w:tcW w:w="2316" w:type="dxa"/>
            <w:tcMar>
              <w:top w:w="144" w:type="dxa"/>
              <w:left w:w="115" w:type="dxa"/>
              <w:bottom w:w="144" w:type="dxa"/>
              <w:right w:w="115" w:type="dxa"/>
            </w:tcMar>
          </w:tcPr>
          <w:p w14:paraId="76A41172" w14:textId="08577B64" w:rsidR="00967E7C" w:rsidRDefault="00967E7C" w:rsidP="00E258A4">
            <w:pPr>
              <w:pStyle w:val="Location"/>
            </w:pPr>
            <w:r>
              <w:t xml:space="preserve">1 </w:t>
            </w:r>
            <w:proofErr w:type="spellStart"/>
            <w:r>
              <w:t>hr</w:t>
            </w:r>
            <w:proofErr w:type="spellEnd"/>
          </w:p>
        </w:tc>
      </w:tr>
      <w:tr w:rsidR="006D044A" w14:paraId="14640C63" w14:textId="77777777" w:rsidTr="7454E974">
        <w:tc>
          <w:tcPr>
            <w:tcW w:w="3045" w:type="dxa"/>
            <w:tcMar>
              <w:top w:w="144" w:type="dxa"/>
              <w:left w:w="115" w:type="dxa"/>
              <w:bottom w:w="144" w:type="dxa"/>
              <w:right w:w="115" w:type="dxa"/>
            </w:tcMar>
          </w:tcPr>
          <w:p w14:paraId="2484DDF2" w14:textId="54CFFE8E" w:rsidR="006D044A" w:rsidRDefault="006D044A" w:rsidP="00E258A4">
            <w:pPr>
              <w:pStyle w:val="Heading2"/>
            </w:pPr>
            <w:r>
              <w:t>1</w:t>
            </w:r>
            <w:r w:rsidR="00B07FB7">
              <w:t>2:</w:t>
            </w:r>
            <w:r w:rsidR="004A5470">
              <w:t>0</w:t>
            </w:r>
            <w:r w:rsidR="00292848">
              <w:t>0</w:t>
            </w:r>
            <w:r w:rsidR="004A5470">
              <w:t>p</w:t>
            </w:r>
            <w:r>
              <w:t xml:space="preserve">m – </w:t>
            </w:r>
            <w:r w:rsidR="00292848">
              <w:t>1</w:t>
            </w:r>
            <w:r w:rsidR="004A5470">
              <w:t>2:</w:t>
            </w:r>
            <w:r w:rsidR="00C95A7B">
              <w:t>30</w:t>
            </w:r>
            <w:r>
              <w:t>pm</w:t>
            </w:r>
          </w:p>
        </w:tc>
        <w:tc>
          <w:tcPr>
            <w:tcW w:w="4820" w:type="dxa"/>
            <w:tcMar>
              <w:top w:w="144" w:type="dxa"/>
              <w:left w:w="115" w:type="dxa"/>
              <w:bottom w:w="144" w:type="dxa"/>
              <w:right w:w="115" w:type="dxa"/>
            </w:tcMar>
          </w:tcPr>
          <w:p w14:paraId="18434616" w14:textId="2F03683A" w:rsidR="006D044A" w:rsidRDefault="00292848" w:rsidP="00E258A4">
            <w:pPr>
              <w:pStyle w:val="Heading2"/>
            </w:pPr>
            <w:r>
              <w:t>Lunch</w:t>
            </w:r>
          </w:p>
          <w:p w14:paraId="0D45BF44" w14:textId="77777777" w:rsidR="006D044A" w:rsidRDefault="00292848" w:rsidP="00B07FB7">
            <w:pPr>
              <w:pStyle w:val="Heading2"/>
              <w:rPr>
                <w:b w:val="0"/>
                <w:bCs/>
              </w:rPr>
            </w:pPr>
            <w:r>
              <w:rPr>
                <w:b w:val="0"/>
                <w:bCs/>
              </w:rPr>
              <w:t>Outside Conference Center</w:t>
            </w:r>
          </w:p>
          <w:p w14:paraId="44AF5F14" w14:textId="47C75EB5" w:rsidR="00D72608" w:rsidRPr="00B07FB7" w:rsidRDefault="00D72608" w:rsidP="00B07FB7">
            <w:pPr>
              <w:pStyle w:val="Heading2"/>
              <w:rPr>
                <w:b w:val="0"/>
                <w:bCs/>
              </w:rPr>
            </w:pPr>
            <w:r>
              <w:rPr>
                <w:b w:val="0"/>
                <w:bCs/>
              </w:rPr>
              <w:t>*Pastor Joby, Bo, Pastor Britt, Ali to meet re: Student Camp</w:t>
            </w:r>
          </w:p>
        </w:tc>
        <w:tc>
          <w:tcPr>
            <w:tcW w:w="2316" w:type="dxa"/>
            <w:tcMar>
              <w:top w:w="144" w:type="dxa"/>
              <w:left w:w="115" w:type="dxa"/>
              <w:bottom w:w="144" w:type="dxa"/>
              <w:right w:w="115" w:type="dxa"/>
            </w:tcMar>
          </w:tcPr>
          <w:p w14:paraId="16DF6CF7" w14:textId="7BB059EE" w:rsidR="006D044A" w:rsidRDefault="00E4343D" w:rsidP="00E258A4">
            <w:pPr>
              <w:pStyle w:val="Location"/>
            </w:pPr>
            <w:r>
              <w:t>45 min</w:t>
            </w:r>
          </w:p>
        </w:tc>
      </w:tr>
      <w:tr w:rsidR="00FB2266" w14:paraId="4D148419" w14:textId="77777777" w:rsidTr="7454E974">
        <w:tc>
          <w:tcPr>
            <w:tcW w:w="3045" w:type="dxa"/>
            <w:tcMar>
              <w:top w:w="144" w:type="dxa"/>
              <w:left w:w="115" w:type="dxa"/>
              <w:bottom w:w="144" w:type="dxa"/>
              <w:right w:w="115" w:type="dxa"/>
            </w:tcMar>
          </w:tcPr>
          <w:p w14:paraId="208E9223" w14:textId="41BB0EBF" w:rsidR="00FB2266" w:rsidRDefault="004A5470">
            <w:pPr>
              <w:pStyle w:val="Heading2"/>
            </w:pPr>
            <w:r>
              <w:t>12:</w:t>
            </w:r>
            <w:r w:rsidR="00C95A7B">
              <w:t>30</w:t>
            </w:r>
            <w:r w:rsidR="00B84D02">
              <w:t>p</w:t>
            </w:r>
            <w:r w:rsidR="4FA0F862">
              <w:t xml:space="preserve">m – </w:t>
            </w:r>
            <w:r w:rsidR="00C95A7B">
              <w:t>1</w:t>
            </w:r>
            <w:r>
              <w:t>:</w:t>
            </w:r>
            <w:r w:rsidR="006152CC">
              <w:t>30</w:t>
            </w:r>
            <w:r w:rsidR="00FB2266">
              <w:t>pm</w:t>
            </w:r>
          </w:p>
        </w:tc>
        <w:tc>
          <w:tcPr>
            <w:tcW w:w="4820" w:type="dxa"/>
            <w:tcMar>
              <w:top w:w="144" w:type="dxa"/>
              <w:left w:w="115" w:type="dxa"/>
              <w:bottom w:w="144" w:type="dxa"/>
              <w:right w:w="115" w:type="dxa"/>
            </w:tcMar>
          </w:tcPr>
          <w:p w14:paraId="13BA0227" w14:textId="19BF4B5C" w:rsidR="00CB67F5" w:rsidRDefault="00942859" w:rsidP="005F6035">
            <w:pPr>
              <w:pStyle w:val="Heading2"/>
            </w:pPr>
            <w:r>
              <w:t>Keep/Kill + Programming</w:t>
            </w:r>
          </w:p>
          <w:p w14:paraId="5EE00030" w14:textId="519FAF5B" w:rsidR="007D3C9C" w:rsidRPr="007D3C9C" w:rsidRDefault="00941C37" w:rsidP="005F6035">
            <w:pPr>
              <w:pStyle w:val="Heading2"/>
              <w:rPr>
                <w:b w:val="0"/>
                <w:bCs/>
              </w:rPr>
            </w:pPr>
            <w:r>
              <w:rPr>
                <w:b w:val="0"/>
                <w:bCs/>
              </w:rPr>
              <w:t>Neighbors to Nations</w:t>
            </w:r>
          </w:p>
        </w:tc>
        <w:tc>
          <w:tcPr>
            <w:tcW w:w="2316" w:type="dxa"/>
            <w:tcMar>
              <w:top w:w="144" w:type="dxa"/>
              <w:left w:w="115" w:type="dxa"/>
              <w:bottom w:w="144" w:type="dxa"/>
              <w:right w:w="115" w:type="dxa"/>
            </w:tcMar>
          </w:tcPr>
          <w:p w14:paraId="5274274D" w14:textId="4C57EBA6" w:rsidR="00FB2266" w:rsidRDefault="001E7E33">
            <w:pPr>
              <w:pStyle w:val="Location"/>
            </w:pPr>
            <w:r>
              <w:t>1</w:t>
            </w:r>
            <w:r w:rsidR="006152CC">
              <w:t>.5</w:t>
            </w:r>
            <w:r w:rsidR="00FB2266">
              <w:t xml:space="preserve"> </w:t>
            </w:r>
            <w:proofErr w:type="spellStart"/>
            <w:r w:rsidR="00FB2266">
              <w:t>hr</w:t>
            </w:r>
            <w:proofErr w:type="spellEnd"/>
          </w:p>
        </w:tc>
      </w:tr>
      <w:tr w:rsidR="006E0109" w14:paraId="6D54ED99" w14:textId="77777777" w:rsidTr="7454E974">
        <w:tc>
          <w:tcPr>
            <w:tcW w:w="3045" w:type="dxa"/>
            <w:tcMar>
              <w:top w:w="144" w:type="dxa"/>
              <w:left w:w="115" w:type="dxa"/>
              <w:bottom w:w="144" w:type="dxa"/>
              <w:right w:w="115" w:type="dxa"/>
            </w:tcMar>
          </w:tcPr>
          <w:p w14:paraId="03559BF2" w14:textId="30BBB8FD" w:rsidR="006E0109" w:rsidRDefault="00C95A7B">
            <w:pPr>
              <w:pStyle w:val="Heading2"/>
            </w:pPr>
            <w:r>
              <w:t>1</w:t>
            </w:r>
            <w:r w:rsidR="008531F3">
              <w:t>:</w:t>
            </w:r>
            <w:r w:rsidR="006152CC">
              <w:t>30</w:t>
            </w:r>
            <w:r w:rsidR="009E6B77">
              <w:t>pm</w:t>
            </w:r>
            <w:r w:rsidR="008531F3">
              <w:t xml:space="preserve"> – </w:t>
            </w:r>
            <w:r>
              <w:t>2</w:t>
            </w:r>
            <w:r w:rsidR="008F484B">
              <w:t>:</w:t>
            </w:r>
            <w:r w:rsidR="006152CC">
              <w:t>30</w:t>
            </w:r>
            <w:r w:rsidR="008531F3">
              <w:t>pm</w:t>
            </w:r>
          </w:p>
        </w:tc>
        <w:tc>
          <w:tcPr>
            <w:tcW w:w="4820" w:type="dxa"/>
            <w:tcMar>
              <w:top w:w="144" w:type="dxa"/>
              <w:left w:w="115" w:type="dxa"/>
              <w:bottom w:w="144" w:type="dxa"/>
              <w:right w:w="115" w:type="dxa"/>
            </w:tcMar>
          </w:tcPr>
          <w:p w14:paraId="1338B648" w14:textId="77777777" w:rsidR="00942859" w:rsidRDefault="00942859" w:rsidP="00942859">
            <w:pPr>
              <w:pStyle w:val="Heading2"/>
            </w:pPr>
            <w:r>
              <w:t>Brainstorm + Program</w:t>
            </w:r>
          </w:p>
          <w:p w14:paraId="064C3310" w14:textId="01B594F8" w:rsidR="004A5470" w:rsidRPr="004A5470" w:rsidRDefault="00942859" w:rsidP="00942859">
            <w:pPr>
              <w:pStyle w:val="Heading2"/>
              <w:rPr>
                <w:b w:val="0"/>
                <w:bCs/>
              </w:rPr>
            </w:pPr>
            <w:r>
              <w:rPr>
                <w:b w:val="0"/>
                <w:bCs/>
              </w:rPr>
              <w:t>Neighborhood Nights</w:t>
            </w:r>
          </w:p>
        </w:tc>
        <w:tc>
          <w:tcPr>
            <w:tcW w:w="2316" w:type="dxa"/>
            <w:tcMar>
              <w:top w:w="144" w:type="dxa"/>
              <w:left w:w="115" w:type="dxa"/>
              <w:bottom w:w="144" w:type="dxa"/>
              <w:right w:w="115" w:type="dxa"/>
            </w:tcMar>
          </w:tcPr>
          <w:p w14:paraId="344F9D5E" w14:textId="1E6930E9" w:rsidR="006E0109" w:rsidRDefault="006152CC">
            <w:pPr>
              <w:pStyle w:val="Location"/>
            </w:pPr>
            <w:r>
              <w:t>1</w:t>
            </w:r>
            <w:r w:rsidR="005E5A68">
              <w:t xml:space="preserve"> </w:t>
            </w:r>
            <w:proofErr w:type="spellStart"/>
            <w:r w:rsidR="005E5A68">
              <w:t>hr</w:t>
            </w:r>
            <w:proofErr w:type="spellEnd"/>
          </w:p>
        </w:tc>
      </w:tr>
      <w:tr w:rsidR="00C95A7B" w14:paraId="59401CA2" w14:textId="77777777" w:rsidTr="7454E974">
        <w:tc>
          <w:tcPr>
            <w:tcW w:w="3045" w:type="dxa"/>
            <w:tcMar>
              <w:top w:w="144" w:type="dxa"/>
              <w:left w:w="115" w:type="dxa"/>
              <w:bottom w:w="144" w:type="dxa"/>
              <w:right w:w="115" w:type="dxa"/>
            </w:tcMar>
          </w:tcPr>
          <w:p w14:paraId="663E9A8D" w14:textId="46E9BDBD" w:rsidR="00C95A7B" w:rsidRDefault="00C95A7B">
            <w:pPr>
              <w:pStyle w:val="Heading2"/>
            </w:pPr>
            <w:r>
              <w:t>2:30pm – 3:30pm</w:t>
            </w:r>
          </w:p>
        </w:tc>
        <w:tc>
          <w:tcPr>
            <w:tcW w:w="4820" w:type="dxa"/>
            <w:tcMar>
              <w:top w:w="144" w:type="dxa"/>
              <w:left w:w="115" w:type="dxa"/>
              <w:bottom w:w="144" w:type="dxa"/>
              <w:right w:w="115" w:type="dxa"/>
            </w:tcMar>
          </w:tcPr>
          <w:p w14:paraId="49AC279B" w14:textId="43A128FF" w:rsidR="00C95A7B" w:rsidRDefault="00942859" w:rsidP="009C2A06">
            <w:pPr>
              <w:pStyle w:val="Heading2"/>
            </w:pPr>
            <w:r>
              <w:t>Special Service Discussion</w:t>
            </w:r>
          </w:p>
          <w:p w14:paraId="0ABBFEC0" w14:textId="7B03314E" w:rsidR="00C95A7B" w:rsidRPr="00C95A7B" w:rsidRDefault="00942859" w:rsidP="009C2A06">
            <w:pPr>
              <w:pStyle w:val="Heading2"/>
              <w:rPr>
                <w:b w:val="0"/>
                <w:bCs/>
              </w:rPr>
            </w:pPr>
            <w:r>
              <w:rPr>
                <w:b w:val="0"/>
                <w:bCs/>
              </w:rPr>
              <w:t>Easter services, Dec 27 prison service, Dec 31 services</w:t>
            </w:r>
          </w:p>
        </w:tc>
        <w:tc>
          <w:tcPr>
            <w:tcW w:w="2316" w:type="dxa"/>
            <w:tcMar>
              <w:top w:w="144" w:type="dxa"/>
              <w:left w:w="115" w:type="dxa"/>
              <w:bottom w:w="144" w:type="dxa"/>
              <w:right w:w="115" w:type="dxa"/>
            </w:tcMar>
          </w:tcPr>
          <w:p w14:paraId="6928B1F6" w14:textId="2190475A" w:rsidR="00C95A7B" w:rsidRDefault="00C95A7B">
            <w:pPr>
              <w:pStyle w:val="Location"/>
            </w:pPr>
            <w:r>
              <w:t xml:space="preserve">1 </w:t>
            </w:r>
            <w:proofErr w:type="spellStart"/>
            <w:r>
              <w:t>hr</w:t>
            </w:r>
            <w:proofErr w:type="spellEnd"/>
          </w:p>
        </w:tc>
      </w:tr>
      <w:tr w:rsidR="001B5D80" w14:paraId="4AFDB381" w14:textId="77777777" w:rsidTr="7454E974">
        <w:tc>
          <w:tcPr>
            <w:tcW w:w="3045" w:type="dxa"/>
            <w:tcMar>
              <w:top w:w="144" w:type="dxa"/>
              <w:left w:w="115" w:type="dxa"/>
              <w:bottom w:w="144" w:type="dxa"/>
              <w:right w:w="115" w:type="dxa"/>
            </w:tcMar>
          </w:tcPr>
          <w:p w14:paraId="6FBB4CA2" w14:textId="2E0631B0" w:rsidR="001B5D80" w:rsidRDefault="004A5470">
            <w:pPr>
              <w:pStyle w:val="Heading2"/>
            </w:pPr>
            <w:r>
              <w:t xml:space="preserve">3:30pm – </w:t>
            </w:r>
            <w:r w:rsidR="00D372F3">
              <w:t>6:</w:t>
            </w:r>
            <w:r w:rsidR="00941C37">
              <w:t>30</w:t>
            </w:r>
            <w:r>
              <w:t>pm</w:t>
            </w:r>
          </w:p>
        </w:tc>
        <w:tc>
          <w:tcPr>
            <w:tcW w:w="4820" w:type="dxa"/>
            <w:tcMar>
              <w:top w:w="144" w:type="dxa"/>
              <w:left w:w="115" w:type="dxa"/>
              <w:bottom w:w="144" w:type="dxa"/>
              <w:right w:w="115" w:type="dxa"/>
            </w:tcMar>
          </w:tcPr>
          <w:p w14:paraId="06700B93" w14:textId="0A5E0DD6" w:rsidR="001B5D80" w:rsidRDefault="005E6DDC" w:rsidP="009C2A06">
            <w:pPr>
              <w:pStyle w:val="Heading2"/>
            </w:pPr>
            <w:r>
              <w:t>Break</w:t>
            </w:r>
          </w:p>
          <w:p w14:paraId="7F77C740" w14:textId="70486414" w:rsidR="001B5D80" w:rsidRPr="001B5D80" w:rsidRDefault="001B5D80" w:rsidP="009C2A06">
            <w:pPr>
              <w:pStyle w:val="Heading2"/>
              <w:rPr>
                <w:b w:val="0"/>
                <w:bCs/>
              </w:rPr>
            </w:pPr>
          </w:p>
        </w:tc>
        <w:tc>
          <w:tcPr>
            <w:tcW w:w="2316" w:type="dxa"/>
            <w:tcMar>
              <w:top w:w="144" w:type="dxa"/>
              <w:left w:w="115" w:type="dxa"/>
              <w:bottom w:w="144" w:type="dxa"/>
              <w:right w:w="115" w:type="dxa"/>
            </w:tcMar>
          </w:tcPr>
          <w:p w14:paraId="3123F1BD" w14:textId="01CA09F1" w:rsidR="001B5D80" w:rsidRDefault="001B5D80">
            <w:pPr>
              <w:pStyle w:val="Location"/>
            </w:pPr>
            <w:r>
              <w:t>2</w:t>
            </w:r>
            <w:r w:rsidR="00D372F3">
              <w:t>.5</w:t>
            </w:r>
            <w:r>
              <w:t xml:space="preserve"> hr</w:t>
            </w:r>
          </w:p>
        </w:tc>
      </w:tr>
      <w:tr w:rsidR="00D372F3" w14:paraId="5DAE935A" w14:textId="77777777" w:rsidTr="7454E974">
        <w:tc>
          <w:tcPr>
            <w:tcW w:w="3045" w:type="dxa"/>
            <w:tcMar>
              <w:top w:w="144" w:type="dxa"/>
              <w:left w:w="115" w:type="dxa"/>
              <w:bottom w:w="144" w:type="dxa"/>
              <w:right w:w="115" w:type="dxa"/>
            </w:tcMar>
          </w:tcPr>
          <w:p w14:paraId="28555D4D" w14:textId="21C3A06D" w:rsidR="00D372F3" w:rsidRDefault="00D372F3">
            <w:pPr>
              <w:pStyle w:val="Heading2"/>
            </w:pPr>
            <w:r>
              <w:t>6:</w:t>
            </w:r>
            <w:r w:rsidR="00941C37">
              <w:t>30</w:t>
            </w:r>
            <w:r>
              <w:t>pm – 7:</w:t>
            </w:r>
            <w:r w:rsidR="00941C37">
              <w:t>30</w:t>
            </w:r>
            <w:r>
              <w:t>pm</w:t>
            </w:r>
          </w:p>
        </w:tc>
        <w:tc>
          <w:tcPr>
            <w:tcW w:w="4820" w:type="dxa"/>
            <w:tcMar>
              <w:top w:w="144" w:type="dxa"/>
              <w:left w:w="115" w:type="dxa"/>
              <w:bottom w:w="144" w:type="dxa"/>
              <w:right w:w="115" w:type="dxa"/>
            </w:tcMar>
          </w:tcPr>
          <w:p w14:paraId="6BE36B97" w14:textId="77777777" w:rsidR="00D372F3" w:rsidRDefault="00D372F3" w:rsidP="009C2A06">
            <w:pPr>
              <w:pStyle w:val="Heading2"/>
            </w:pPr>
            <w:r>
              <w:t>Dinner</w:t>
            </w:r>
          </w:p>
          <w:p w14:paraId="6DE90B2B" w14:textId="5B1A1F04" w:rsidR="00D372F3" w:rsidRPr="00D372F3" w:rsidRDefault="00D372F3" w:rsidP="009C2A06">
            <w:pPr>
              <w:pStyle w:val="Heading2"/>
              <w:rPr>
                <w:b w:val="0"/>
                <w:bCs/>
              </w:rPr>
            </w:pPr>
            <w:r>
              <w:rPr>
                <w:b w:val="0"/>
                <w:bCs/>
              </w:rPr>
              <w:t>Tavern</w:t>
            </w:r>
          </w:p>
        </w:tc>
        <w:tc>
          <w:tcPr>
            <w:tcW w:w="2316" w:type="dxa"/>
            <w:tcMar>
              <w:top w:w="144" w:type="dxa"/>
              <w:left w:w="115" w:type="dxa"/>
              <w:bottom w:w="144" w:type="dxa"/>
              <w:right w:w="115" w:type="dxa"/>
            </w:tcMar>
          </w:tcPr>
          <w:p w14:paraId="205E534E" w14:textId="77777777" w:rsidR="00D372F3" w:rsidRDefault="00D372F3">
            <w:pPr>
              <w:pStyle w:val="Location"/>
            </w:pPr>
          </w:p>
        </w:tc>
      </w:tr>
      <w:tr w:rsidR="00D372F3" w14:paraId="1DB9A853" w14:textId="77777777" w:rsidTr="7454E974">
        <w:tc>
          <w:tcPr>
            <w:tcW w:w="3045" w:type="dxa"/>
            <w:tcMar>
              <w:top w:w="144" w:type="dxa"/>
              <w:left w:w="115" w:type="dxa"/>
              <w:bottom w:w="144" w:type="dxa"/>
              <w:right w:w="115" w:type="dxa"/>
            </w:tcMar>
          </w:tcPr>
          <w:p w14:paraId="1332E0B1" w14:textId="40A5C982" w:rsidR="00D372F3" w:rsidRDefault="00D372F3">
            <w:pPr>
              <w:pStyle w:val="Heading2"/>
            </w:pPr>
            <w:r>
              <w:lastRenderedPageBreak/>
              <w:t>7:</w:t>
            </w:r>
            <w:r w:rsidR="00941C37">
              <w:t>30</w:t>
            </w:r>
            <w:r>
              <w:t>pm – 9:00pm</w:t>
            </w:r>
          </w:p>
        </w:tc>
        <w:tc>
          <w:tcPr>
            <w:tcW w:w="4820" w:type="dxa"/>
            <w:tcMar>
              <w:top w:w="144" w:type="dxa"/>
              <w:left w:w="115" w:type="dxa"/>
              <w:bottom w:w="144" w:type="dxa"/>
              <w:right w:w="115" w:type="dxa"/>
            </w:tcMar>
          </w:tcPr>
          <w:p w14:paraId="21E298F4" w14:textId="70765AA7" w:rsidR="00C95A7B" w:rsidRPr="007259ED" w:rsidRDefault="002C2055" w:rsidP="002B35FC">
            <w:pPr>
              <w:pStyle w:val="Heading2"/>
            </w:pPr>
            <w:r>
              <w:t>Advance Commitment Night</w:t>
            </w:r>
            <w:r w:rsidR="007259ED">
              <w:t xml:space="preserve"> Brainstorm</w:t>
            </w:r>
          </w:p>
        </w:tc>
        <w:tc>
          <w:tcPr>
            <w:tcW w:w="2316" w:type="dxa"/>
            <w:tcMar>
              <w:top w:w="144" w:type="dxa"/>
              <w:left w:w="115" w:type="dxa"/>
              <w:bottom w:w="144" w:type="dxa"/>
              <w:right w:w="115" w:type="dxa"/>
            </w:tcMar>
          </w:tcPr>
          <w:p w14:paraId="0D129A64" w14:textId="77777777" w:rsidR="00D372F3" w:rsidRDefault="00D372F3">
            <w:pPr>
              <w:pStyle w:val="Location"/>
            </w:pPr>
          </w:p>
        </w:tc>
      </w:tr>
    </w:tbl>
    <w:p w14:paraId="5EC7DF6A" w14:textId="1A4F2848" w:rsidR="7454E974" w:rsidRDefault="7454E974"/>
    <w:tbl>
      <w:tblPr>
        <w:tblStyle w:val="TableGrid"/>
        <w:tblW w:w="5050" w:type="pct"/>
        <w:tblInd w:w="-1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  <w:tblDescription w:val="First table has attendees names, reading list, and supply list and second table has start time and end time, item, topic, and location"/>
      </w:tblPr>
      <w:tblGrid>
        <w:gridCol w:w="1900"/>
        <w:gridCol w:w="8281"/>
      </w:tblGrid>
      <w:tr w:rsidR="001F51E6" w14:paraId="13D6BAF4" w14:textId="77777777" w:rsidTr="00E43F7F">
        <w:trPr>
          <w:cantSplit/>
          <w:trHeight w:val="20"/>
        </w:trPr>
        <w:tc>
          <w:tcPr>
            <w:tcW w:w="1900" w:type="dxa"/>
            <w:vAlign w:val="bottom"/>
          </w:tcPr>
          <w:p w14:paraId="0A9FEDC9" w14:textId="77777777" w:rsidR="0072416C" w:rsidRDefault="0072416C" w:rsidP="006731FE">
            <w:pPr>
              <w:pStyle w:val="Heading3"/>
            </w:pPr>
          </w:p>
          <w:p w14:paraId="1127E9E8" w14:textId="77777777" w:rsidR="0072416C" w:rsidRDefault="0072416C" w:rsidP="006731FE">
            <w:pPr>
              <w:pStyle w:val="Heading3"/>
            </w:pPr>
          </w:p>
          <w:p w14:paraId="7A0B2C7E" w14:textId="3471E9ED" w:rsidR="006731FE" w:rsidRPr="00D274EE" w:rsidRDefault="006731FE" w:rsidP="006731FE">
            <w:pPr>
              <w:pStyle w:val="Heading3"/>
            </w:pPr>
            <w:r>
              <w:t>WEDNESDAY</w:t>
            </w:r>
            <w:r w:rsidR="007D1D4D">
              <w:t xml:space="preserve"> </w:t>
            </w:r>
          </w:p>
        </w:tc>
        <w:tc>
          <w:tcPr>
            <w:tcW w:w="8281" w:type="dxa"/>
            <w:vAlign w:val="bottom"/>
          </w:tcPr>
          <w:p w14:paraId="19B6C600" w14:textId="792151AC" w:rsidR="001F51E6" w:rsidRDefault="001F51E6" w:rsidP="00C37F7F"/>
        </w:tc>
      </w:tr>
    </w:tbl>
    <w:tbl>
      <w:tblPr>
        <w:tblStyle w:val="Style1"/>
        <w:tblW w:w="5050" w:type="pct"/>
        <w:tblInd w:w="-115" w:type="dxa"/>
        <w:tblLayout w:type="fixed"/>
        <w:tblLook w:val="04A0" w:firstRow="1" w:lastRow="0" w:firstColumn="1" w:lastColumn="0" w:noHBand="0" w:noVBand="1"/>
        <w:tblDescription w:val="First table has attendees names, reading list, and supply list and second table has start time and end time, item, topic, and location"/>
      </w:tblPr>
      <w:tblGrid>
        <w:gridCol w:w="2743"/>
        <w:gridCol w:w="5122"/>
        <w:gridCol w:w="2316"/>
      </w:tblGrid>
      <w:tr w:rsidR="00B46BA6" w14:paraId="51B7AAB1" w14:textId="77777777" w:rsidTr="0DA48DEF">
        <w:tc>
          <w:tcPr>
            <w:tcW w:w="2743" w:type="dxa"/>
            <w:tcMar>
              <w:top w:w="144" w:type="dxa"/>
              <w:left w:w="115" w:type="dxa"/>
              <w:bottom w:w="144" w:type="dxa"/>
              <w:right w:w="115" w:type="dxa"/>
            </w:tcMar>
          </w:tcPr>
          <w:p w14:paraId="6F17D524" w14:textId="0ED227B5" w:rsidR="00B46BA6" w:rsidRPr="00E73D3F" w:rsidRDefault="00D66C03" w:rsidP="00C37F7F">
            <w:pPr>
              <w:pStyle w:val="Heading2"/>
            </w:pPr>
            <w:r>
              <w:t>8:45</w:t>
            </w:r>
            <w:r w:rsidR="00CA17A7">
              <w:t>am</w:t>
            </w:r>
            <w:r w:rsidR="00B46BA6" w:rsidRPr="00E73D3F">
              <w:t xml:space="preserve"> – </w:t>
            </w:r>
            <w:r w:rsidR="001D2719">
              <w:t>9:</w:t>
            </w:r>
            <w:r w:rsidR="00B733F0">
              <w:t>00</w:t>
            </w:r>
            <w:r w:rsidR="03365346">
              <w:t>a</w:t>
            </w:r>
            <w:r w:rsidR="56163740">
              <w:t>m</w:t>
            </w:r>
          </w:p>
        </w:tc>
        <w:tc>
          <w:tcPr>
            <w:tcW w:w="5122" w:type="dxa"/>
            <w:tcMar>
              <w:top w:w="144" w:type="dxa"/>
              <w:left w:w="115" w:type="dxa"/>
              <w:bottom w:w="144" w:type="dxa"/>
              <w:right w:w="115" w:type="dxa"/>
            </w:tcMar>
          </w:tcPr>
          <w:p w14:paraId="6F585AAA" w14:textId="29ED6E71" w:rsidR="60BD88E3" w:rsidRDefault="004B2FAF" w:rsidP="17691EF1">
            <w:pPr>
              <w:pStyle w:val="Heading2"/>
              <w:spacing w:before="60" w:line="276" w:lineRule="auto"/>
            </w:pPr>
            <w:r>
              <w:t>Breakfast</w:t>
            </w:r>
            <w:r w:rsidR="00856B5B">
              <w:t xml:space="preserve"> + Coffee</w:t>
            </w:r>
          </w:p>
          <w:p w14:paraId="64B67833" w14:textId="5B4CB3F0" w:rsidR="00B46BA6" w:rsidRPr="00151DAC" w:rsidRDefault="00B733F0" w:rsidP="00151DAC">
            <w:pPr>
              <w:pStyle w:val="Heading2"/>
            </w:pPr>
            <w:r>
              <w:rPr>
                <w:b w:val="0"/>
              </w:rPr>
              <w:t>Conference Center</w:t>
            </w:r>
          </w:p>
        </w:tc>
        <w:tc>
          <w:tcPr>
            <w:tcW w:w="2316" w:type="dxa"/>
            <w:tcMar>
              <w:top w:w="144" w:type="dxa"/>
              <w:left w:w="115" w:type="dxa"/>
              <w:bottom w:w="144" w:type="dxa"/>
              <w:right w:w="115" w:type="dxa"/>
            </w:tcMar>
          </w:tcPr>
          <w:p w14:paraId="472E2E6B" w14:textId="07C5ED8A" w:rsidR="00B46BA6" w:rsidRPr="00D274EE" w:rsidRDefault="00B733F0" w:rsidP="00B84955">
            <w:pPr>
              <w:pStyle w:val="Location"/>
              <w:spacing w:before="60" w:after="60" w:line="276" w:lineRule="auto"/>
              <w:ind w:right="110"/>
            </w:pPr>
            <w:r>
              <w:t>15 min</w:t>
            </w:r>
          </w:p>
        </w:tc>
      </w:tr>
      <w:tr w:rsidR="00E42B37" w14:paraId="243DD843" w14:textId="77777777" w:rsidTr="0DA48DEF">
        <w:tc>
          <w:tcPr>
            <w:tcW w:w="2743" w:type="dxa"/>
            <w:tcMar>
              <w:top w:w="144" w:type="dxa"/>
              <w:left w:w="115" w:type="dxa"/>
              <w:bottom w:w="144" w:type="dxa"/>
              <w:right w:w="115" w:type="dxa"/>
            </w:tcMar>
          </w:tcPr>
          <w:p w14:paraId="39A9273C" w14:textId="1A14DE0D" w:rsidR="00E42B37" w:rsidRDefault="00216998" w:rsidP="00C37F7F">
            <w:pPr>
              <w:pStyle w:val="Heading2"/>
            </w:pPr>
            <w:r>
              <w:t>9:</w:t>
            </w:r>
            <w:r w:rsidR="00B733F0">
              <w:t>0</w:t>
            </w:r>
            <w:r>
              <w:t>0am – 1</w:t>
            </w:r>
            <w:r w:rsidR="00D11332">
              <w:t>1</w:t>
            </w:r>
            <w:r>
              <w:t>:00</w:t>
            </w:r>
            <w:r w:rsidR="00D04EB2">
              <w:t>am</w:t>
            </w:r>
          </w:p>
        </w:tc>
        <w:tc>
          <w:tcPr>
            <w:tcW w:w="5122" w:type="dxa"/>
            <w:tcMar>
              <w:top w:w="144" w:type="dxa"/>
              <w:left w:w="115" w:type="dxa"/>
              <w:bottom w:w="144" w:type="dxa"/>
              <w:right w:w="115" w:type="dxa"/>
            </w:tcMar>
          </w:tcPr>
          <w:p w14:paraId="688027CE" w14:textId="44A66FD5" w:rsidR="00D11332" w:rsidRDefault="00D11332" w:rsidP="00916D10">
            <w:pPr>
              <w:pStyle w:val="Heading2"/>
            </w:pPr>
            <w:r>
              <w:t>Brainstorm</w:t>
            </w:r>
          </w:p>
          <w:p w14:paraId="2952E9D6" w14:textId="7CF0153B" w:rsidR="00D11332" w:rsidRPr="00D11332" w:rsidRDefault="00D11332" w:rsidP="00916D10">
            <w:pPr>
              <w:pStyle w:val="Heading2"/>
              <w:rPr>
                <w:b w:val="0"/>
                <w:bCs/>
              </w:rPr>
            </w:pPr>
            <w:r w:rsidRPr="00D11332">
              <w:rPr>
                <w:b w:val="0"/>
                <w:bCs/>
              </w:rPr>
              <w:t>Saturated</w:t>
            </w:r>
          </w:p>
        </w:tc>
        <w:tc>
          <w:tcPr>
            <w:tcW w:w="2316" w:type="dxa"/>
            <w:tcMar>
              <w:top w:w="144" w:type="dxa"/>
              <w:left w:w="115" w:type="dxa"/>
              <w:bottom w:w="144" w:type="dxa"/>
              <w:right w:w="115" w:type="dxa"/>
            </w:tcMar>
          </w:tcPr>
          <w:p w14:paraId="6CE18F28" w14:textId="47A2A8D7" w:rsidR="00E42B37" w:rsidRDefault="00D04EB2" w:rsidP="00C37F7F">
            <w:pPr>
              <w:pStyle w:val="Location"/>
            </w:pPr>
            <w:r>
              <w:t xml:space="preserve">1.5 </w:t>
            </w:r>
            <w:proofErr w:type="spellStart"/>
            <w:r>
              <w:t>hr</w:t>
            </w:r>
            <w:proofErr w:type="spellEnd"/>
          </w:p>
        </w:tc>
      </w:tr>
      <w:tr w:rsidR="00B46BA6" w14:paraId="3A0CB70B" w14:textId="77777777" w:rsidTr="0DA48DEF">
        <w:tc>
          <w:tcPr>
            <w:tcW w:w="2743" w:type="dxa"/>
            <w:tcMar>
              <w:top w:w="144" w:type="dxa"/>
              <w:left w:w="115" w:type="dxa"/>
              <w:bottom w:w="144" w:type="dxa"/>
              <w:right w:w="115" w:type="dxa"/>
            </w:tcMar>
          </w:tcPr>
          <w:p w14:paraId="0E1C30C1" w14:textId="2538095B" w:rsidR="00B46BA6" w:rsidRPr="00E7243F" w:rsidRDefault="00F56161" w:rsidP="00C37F7F">
            <w:pPr>
              <w:pStyle w:val="Heading2"/>
            </w:pPr>
            <w:r>
              <w:t>1</w:t>
            </w:r>
            <w:r w:rsidR="004139DB">
              <w:t>1</w:t>
            </w:r>
            <w:r w:rsidR="005F7BA1">
              <w:t>:00a</w:t>
            </w:r>
            <w:r w:rsidR="757FB43D">
              <w:t>m</w:t>
            </w:r>
            <w:r w:rsidR="00D04EB2">
              <w:t>-1</w:t>
            </w:r>
            <w:r w:rsidR="00CA3199">
              <w:t>2:30</w:t>
            </w:r>
            <w:r w:rsidR="00D04EB2">
              <w:t>pm</w:t>
            </w:r>
          </w:p>
        </w:tc>
        <w:tc>
          <w:tcPr>
            <w:tcW w:w="5122" w:type="dxa"/>
            <w:tcMar>
              <w:top w:w="144" w:type="dxa"/>
              <w:left w:w="115" w:type="dxa"/>
              <w:bottom w:w="144" w:type="dxa"/>
              <w:right w:w="115" w:type="dxa"/>
            </w:tcMar>
          </w:tcPr>
          <w:p w14:paraId="1B8A4697" w14:textId="6034A0F5" w:rsidR="00B46BA6" w:rsidRDefault="00D11332" w:rsidP="00916D10">
            <w:pPr>
              <w:pStyle w:val="Heading2"/>
            </w:pPr>
            <w:r>
              <w:t>Series Check-In</w:t>
            </w:r>
          </w:p>
          <w:p w14:paraId="5B9E97D1" w14:textId="5677863A" w:rsidR="003A4A42" w:rsidRPr="00916D10" w:rsidRDefault="00255129" w:rsidP="00916D10">
            <w:pPr>
              <w:pStyle w:val="Heading2"/>
              <w:rPr>
                <w:b w:val="0"/>
                <w:bCs/>
              </w:rPr>
            </w:pPr>
            <w:r>
              <w:rPr>
                <w:b w:val="0"/>
                <w:bCs/>
              </w:rPr>
              <w:t>Matthew Season 5 (11 weeks)</w:t>
            </w:r>
          </w:p>
        </w:tc>
        <w:tc>
          <w:tcPr>
            <w:tcW w:w="2316" w:type="dxa"/>
            <w:tcMar>
              <w:top w:w="144" w:type="dxa"/>
              <w:left w:w="115" w:type="dxa"/>
              <w:bottom w:w="144" w:type="dxa"/>
              <w:right w:w="115" w:type="dxa"/>
            </w:tcMar>
          </w:tcPr>
          <w:p w14:paraId="6E331DD7" w14:textId="379AF467" w:rsidR="00B46BA6" w:rsidRPr="00D274EE" w:rsidRDefault="001D2719" w:rsidP="00C37F7F">
            <w:pPr>
              <w:pStyle w:val="Location"/>
            </w:pPr>
            <w:r>
              <w:t>1</w:t>
            </w:r>
            <w:r w:rsidR="00BB79F6">
              <w:t xml:space="preserve"> </w:t>
            </w:r>
            <w:proofErr w:type="spellStart"/>
            <w:r w:rsidR="00BB79F6">
              <w:t>hr</w:t>
            </w:r>
            <w:proofErr w:type="spellEnd"/>
          </w:p>
        </w:tc>
      </w:tr>
      <w:tr w:rsidR="00D04EB2" w14:paraId="2B24A797" w14:textId="77777777">
        <w:tc>
          <w:tcPr>
            <w:tcW w:w="2743" w:type="dxa"/>
            <w:tcMar>
              <w:top w:w="144" w:type="dxa"/>
              <w:left w:w="115" w:type="dxa"/>
              <w:bottom w:w="144" w:type="dxa"/>
              <w:right w:w="115" w:type="dxa"/>
            </w:tcMar>
          </w:tcPr>
          <w:p w14:paraId="1ACB2E90" w14:textId="149A380F" w:rsidR="00D04EB2" w:rsidRDefault="00D04EB2">
            <w:pPr>
              <w:pStyle w:val="Heading2"/>
            </w:pPr>
            <w:r>
              <w:t>1</w:t>
            </w:r>
            <w:r w:rsidR="00CA3199">
              <w:t>2:30</w:t>
            </w:r>
            <w:r>
              <w:t>pm</w:t>
            </w:r>
          </w:p>
        </w:tc>
        <w:tc>
          <w:tcPr>
            <w:tcW w:w="5122" w:type="dxa"/>
            <w:tcMar>
              <w:top w:w="144" w:type="dxa"/>
              <w:left w:w="115" w:type="dxa"/>
              <w:bottom w:w="144" w:type="dxa"/>
              <w:right w:w="115" w:type="dxa"/>
            </w:tcMar>
          </w:tcPr>
          <w:p w14:paraId="7FC61802" w14:textId="3D75AF16" w:rsidR="00D04EB2" w:rsidRDefault="00D04EB2">
            <w:pPr>
              <w:pStyle w:val="Heading2"/>
            </w:pPr>
            <w:r>
              <w:t xml:space="preserve">Lunch </w:t>
            </w:r>
          </w:p>
          <w:p w14:paraId="768ABF8E" w14:textId="77777777" w:rsidR="00D04EB2" w:rsidRDefault="00D04EB2">
            <w:pPr>
              <w:pStyle w:val="Heading2"/>
              <w:rPr>
                <w:b w:val="0"/>
                <w:bCs/>
              </w:rPr>
            </w:pPr>
            <w:r>
              <w:rPr>
                <w:b w:val="0"/>
                <w:bCs/>
              </w:rPr>
              <w:t>Outside Conference Center</w:t>
            </w:r>
          </w:p>
          <w:p w14:paraId="6D9412CA" w14:textId="50643E67" w:rsidR="00051175" w:rsidRPr="00E110A7" w:rsidRDefault="00051175">
            <w:pPr>
              <w:pStyle w:val="Heading2"/>
              <w:rPr>
                <w:b w:val="0"/>
                <w:bCs/>
              </w:rPr>
            </w:pPr>
          </w:p>
        </w:tc>
        <w:tc>
          <w:tcPr>
            <w:tcW w:w="2316" w:type="dxa"/>
            <w:tcMar>
              <w:top w:w="144" w:type="dxa"/>
              <w:left w:w="115" w:type="dxa"/>
              <w:bottom w:w="144" w:type="dxa"/>
              <w:right w:w="115" w:type="dxa"/>
            </w:tcMar>
          </w:tcPr>
          <w:p w14:paraId="64A1B835" w14:textId="065A8A2D" w:rsidR="00D04EB2" w:rsidRDefault="00255129">
            <w:pPr>
              <w:pStyle w:val="Location"/>
            </w:pPr>
            <w:r>
              <w:t>30 min</w:t>
            </w:r>
          </w:p>
        </w:tc>
      </w:tr>
      <w:tr w:rsidR="008A0537" w14:paraId="2916C910" w14:textId="77777777" w:rsidTr="0DA48DEF">
        <w:tc>
          <w:tcPr>
            <w:tcW w:w="2743" w:type="dxa"/>
            <w:tcMar>
              <w:top w:w="144" w:type="dxa"/>
              <w:left w:w="115" w:type="dxa"/>
              <w:bottom w:w="144" w:type="dxa"/>
              <w:right w:w="115" w:type="dxa"/>
            </w:tcMar>
          </w:tcPr>
          <w:p w14:paraId="68967A6B" w14:textId="78A1D023" w:rsidR="008A0537" w:rsidRDefault="00255129" w:rsidP="00C37F7F">
            <w:pPr>
              <w:pStyle w:val="Heading2"/>
            </w:pPr>
            <w:r>
              <w:t>1:</w:t>
            </w:r>
            <w:r w:rsidR="00CA3199">
              <w:t>0</w:t>
            </w:r>
            <w:r w:rsidR="00B10F43">
              <w:t>0</w:t>
            </w:r>
            <w:r w:rsidR="008A0537">
              <w:t>pm</w:t>
            </w:r>
          </w:p>
        </w:tc>
        <w:tc>
          <w:tcPr>
            <w:tcW w:w="5122" w:type="dxa"/>
            <w:tcMar>
              <w:top w:w="144" w:type="dxa"/>
              <w:left w:w="115" w:type="dxa"/>
              <w:bottom w:w="144" w:type="dxa"/>
              <w:right w:w="115" w:type="dxa"/>
            </w:tcMar>
          </w:tcPr>
          <w:p w14:paraId="6FE345A4" w14:textId="181E4776" w:rsidR="008A0537" w:rsidRDefault="008A0537" w:rsidP="0024321F">
            <w:pPr>
              <w:pStyle w:val="Heading2"/>
            </w:pPr>
            <w:r>
              <w:t>Dismissal + Clean Up</w:t>
            </w:r>
          </w:p>
        </w:tc>
        <w:tc>
          <w:tcPr>
            <w:tcW w:w="2316" w:type="dxa"/>
            <w:tcMar>
              <w:top w:w="144" w:type="dxa"/>
              <w:left w:w="115" w:type="dxa"/>
              <w:bottom w:w="144" w:type="dxa"/>
              <w:right w:w="115" w:type="dxa"/>
            </w:tcMar>
          </w:tcPr>
          <w:p w14:paraId="7CF39E8F" w14:textId="77777777" w:rsidR="008A0537" w:rsidRDefault="008A0537" w:rsidP="00FB2266">
            <w:pPr>
              <w:pStyle w:val="Location"/>
              <w:ind w:right="220"/>
            </w:pPr>
          </w:p>
        </w:tc>
      </w:tr>
    </w:tbl>
    <w:p w14:paraId="33EC3A17" w14:textId="77777777" w:rsidR="00B17121" w:rsidRDefault="00B17121"/>
    <w:p w14:paraId="3D021842" w14:textId="77777777" w:rsidR="00ED29CE" w:rsidRDefault="00ED29CE"/>
    <w:p w14:paraId="51F57A34" w14:textId="1F123AE4" w:rsidR="003F596A" w:rsidRDefault="005C522C" w:rsidP="003F596A">
      <w:r>
        <w:t xml:space="preserve"> </w:t>
      </w:r>
      <w:r w:rsidR="00C843F7">
        <w:t>Things we are covering:</w:t>
      </w:r>
    </w:p>
    <w:p w14:paraId="100993F3" w14:textId="78871760" w:rsidR="00C843F7" w:rsidRDefault="00C843F7" w:rsidP="00C843F7">
      <w:pPr>
        <w:pStyle w:val="ListParagraph"/>
        <w:numPr>
          <w:ilvl w:val="0"/>
          <w:numId w:val="12"/>
        </w:numPr>
      </w:pPr>
      <w:r>
        <w:t>Neighbors to Nations (series)</w:t>
      </w:r>
    </w:p>
    <w:p w14:paraId="0CEEA95D" w14:textId="72DD4615" w:rsidR="00C843F7" w:rsidRDefault="00C843F7" w:rsidP="00C843F7">
      <w:pPr>
        <w:pStyle w:val="ListParagraph"/>
        <w:numPr>
          <w:ilvl w:val="0"/>
          <w:numId w:val="12"/>
        </w:numPr>
      </w:pPr>
      <w:r>
        <w:t>Neighborhood Nights</w:t>
      </w:r>
    </w:p>
    <w:p w14:paraId="1A9093F6" w14:textId="5F6C6D0F" w:rsidR="00C843F7" w:rsidRDefault="00C843F7" w:rsidP="00C843F7">
      <w:pPr>
        <w:pStyle w:val="ListParagraph"/>
        <w:numPr>
          <w:ilvl w:val="0"/>
          <w:numId w:val="12"/>
        </w:numPr>
      </w:pPr>
      <w:r>
        <w:t xml:space="preserve">Advanced Commitment Night </w:t>
      </w:r>
    </w:p>
    <w:p w14:paraId="7DD83985" w14:textId="4D28B439" w:rsidR="00C843F7" w:rsidRDefault="00C843F7" w:rsidP="00C843F7">
      <w:pPr>
        <w:pStyle w:val="ListParagraph"/>
        <w:numPr>
          <w:ilvl w:val="0"/>
          <w:numId w:val="12"/>
        </w:numPr>
      </w:pPr>
      <w:r>
        <w:t>Saturated</w:t>
      </w:r>
      <w:r w:rsidR="00663EA0">
        <w:t xml:space="preserve"> Brainstorm</w:t>
      </w:r>
    </w:p>
    <w:p w14:paraId="48275E1C" w14:textId="48B9EF5F" w:rsidR="00FD00C0" w:rsidRDefault="00FD00C0" w:rsidP="00C843F7">
      <w:pPr>
        <w:pStyle w:val="ListParagraph"/>
        <w:numPr>
          <w:ilvl w:val="0"/>
          <w:numId w:val="12"/>
        </w:numPr>
      </w:pPr>
      <w:r>
        <w:t xml:space="preserve">Special services: Easter service times, </w:t>
      </w:r>
      <w:r w:rsidR="002C4EE8">
        <w:t>Dec 27 prison service, Dec 31</w:t>
      </w:r>
      <w:r w:rsidR="002C4EE8" w:rsidRPr="002C4EE8">
        <w:rPr>
          <w:vertAlign w:val="superscript"/>
        </w:rPr>
        <w:t>st</w:t>
      </w:r>
      <w:r w:rsidR="002C4EE8">
        <w:t xml:space="preserve"> services</w:t>
      </w:r>
    </w:p>
    <w:p w14:paraId="09552750" w14:textId="3970DE2D" w:rsidR="00C843F7" w:rsidRDefault="004E351C" w:rsidP="00C843F7">
      <w:pPr>
        <w:pStyle w:val="ListParagraph"/>
        <w:numPr>
          <w:ilvl w:val="0"/>
          <w:numId w:val="12"/>
        </w:numPr>
      </w:pPr>
      <w:r>
        <w:t>Matt Season 5 Series Check</w:t>
      </w:r>
      <w:r w:rsidR="00DF165E">
        <w:t>-</w:t>
      </w:r>
      <w:r>
        <w:t xml:space="preserve">in </w:t>
      </w:r>
    </w:p>
    <w:p w14:paraId="34BB0630" w14:textId="2E0F6154" w:rsidR="004E351C" w:rsidRDefault="004E351C" w:rsidP="00C843F7">
      <w:pPr>
        <w:pStyle w:val="ListParagraph"/>
        <w:numPr>
          <w:ilvl w:val="0"/>
          <w:numId w:val="12"/>
        </w:numPr>
      </w:pPr>
      <w:r>
        <w:t xml:space="preserve">Student Camp content direction </w:t>
      </w:r>
    </w:p>
    <w:sectPr w:rsidR="004E351C" w:rsidSect="007A15BE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8AB01" w14:textId="77777777" w:rsidR="00E917FF" w:rsidRDefault="00E917FF" w:rsidP="00555D3B">
      <w:pPr>
        <w:spacing w:before="0" w:after="0" w:line="240" w:lineRule="auto"/>
      </w:pPr>
      <w:r>
        <w:separator/>
      </w:r>
    </w:p>
  </w:endnote>
  <w:endnote w:type="continuationSeparator" w:id="0">
    <w:p w14:paraId="79F53686" w14:textId="77777777" w:rsidR="00E917FF" w:rsidRDefault="00E917FF" w:rsidP="00555D3B">
      <w:pPr>
        <w:spacing w:before="0" w:after="0" w:line="240" w:lineRule="auto"/>
      </w:pPr>
      <w:r>
        <w:continuationSeparator/>
      </w:r>
    </w:p>
  </w:endnote>
  <w:endnote w:type="continuationNotice" w:id="1">
    <w:p w14:paraId="71825170" w14:textId="77777777" w:rsidR="00E917FF" w:rsidRDefault="00E917FF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CA429" w14:textId="77777777" w:rsidR="00E917FF" w:rsidRDefault="00E917FF" w:rsidP="00555D3B">
      <w:pPr>
        <w:spacing w:before="0" w:after="0" w:line="240" w:lineRule="auto"/>
      </w:pPr>
      <w:r>
        <w:separator/>
      </w:r>
    </w:p>
  </w:footnote>
  <w:footnote w:type="continuationSeparator" w:id="0">
    <w:p w14:paraId="280ACADF" w14:textId="77777777" w:rsidR="00E917FF" w:rsidRDefault="00E917FF" w:rsidP="00555D3B">
      <w:pPr>
        <w:spacing w:before="0" w:after="0" w:line="240" w:lineRule="auto"/>
      </w:pPr>
      <w:r>
        <w:continuationSeparator/>
      </w:r>
    </w:p>
  </w:footnote>
  <w:footnote w:type="continuationNotice" w:id="1">
    <w:p w14:paraId="75A376E4" w14:textId="77777777" w:rsidR="00E917FF" w:rsidRDefault="00E917FF">
      <w:pPr>
        <w:spacing w:before="0"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0A8EEB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5A8534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548C89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D44F8E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A8EF50A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EF23DF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2E8FB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FBCE16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95E732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2F216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D927DA"/>
    <w:multiLevelType w:val="hybridMultilevel"/>
    <w:tmpl w:val="D10427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DF7D41"/>
    <w:multiLevelType w:val="hybridMultilevel"/>
    <w:tmpl w:val="E3ACE154"/>
    <w:lvl w:ilvl="0" w:tplc="D6D4044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00730">
    <w:abstractNumId w:val="8"/>
  </w:num>
  <w:num w:numId="2" w16cid:durableId="384763256">
    <w:abstractNumId w:val="3"/>
  </w:num>
  <w:num w:numId="3" w16cid:durableId="1413508751">
    <w:abstractNumId w:val="2"/>
  </w:num>
  <w:num w:numId="4" w16cid:durableId="232393487">
    <w:abstractNumId w:val="1"/>
  </w:num>
  <w:num w:numId="5" w16cid:durableId="1597206044">
    <w:abstractNumId w:val="0"/>
  </w:num>
  <w:num w:numId="6" w16cid:durableId="283268897">
    <w:abstractNumId w:val="9"/>
  </w:num>
  <w:num w:numId="7" w16cid:durableId="645473735">
    <w:abstractNumId w:val="7"/>
  </w:num>
  <w:num w:numId="8" w16cid:durableId="936593403">
    <w:abstractNumId w:val="6"/>
  </w:num>
  <w:num w:numId="9" w16cid:durableId="763262281">
    <w:abstractNumId w:val="5"/>
  </w:num>
  <w:num w:numId="10" w16cid:durableId="1355840758">
    <w:abstractNumId w:val="4"/>
  </w:num>
  <w:num w:numId="11" w16cid:durableId="590242534">
    <w:abstractNumId w:val="10"/>
  </w:num>
  <w:num w:numId="12" w16cid:durableId="8671083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embedSystemFonts/>
  <w:proofState w:spelling="clean" w:grammar="clean"/>
  <w:attachedTemplate r:id="rId1"/>
  <w:stylePaneFormatFilter w:val="7824" w:allStyles="0" w:customStyles="0" w:latentStyles="1" w:stylesInUse="0" w:headingStyles="1" w:numberingStyles="0" w:tableStyles="0" w:directFormattingOnRuns="0" w:directFormattingOnParagraphs="0" w:directFormattingOnNumbering="0" w:directFormattingOnTables="1" w:clearFormatting="1" w:top3HeadingStyles="1" w:visibleStyles="1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2C9"/>
    <w:rsid w:val="000022D3"/>
    <w:rsid w:val="00002716"/>
    <w:rsid w:val="00013DEA"/>
    <w:rsid w:val="000141DF"/>
    <w:rsid w:val="000158A3"/>
    <w:rsid w:val="0002140B"/>
    <w:rsid w:val="00025FAF"/>
    <w:rsid w:val="00026037"/>
    <w:rsid w:val="0003471A"/>
    <w:rsid w:val="00036E44"/>
    <w:rsid w:val="00046909"/>
    <w:rsid w:val="00050A63"/>
    <w:rsid w:val="00051175"/>
    <w:rsid w:val="000536D4"/>
    <w:rsid w:val="000573E9"/>
    <w:rsid w:val="00057595"/>
    <w:rsid w:val="00064842"/>
    <w:rsid w:val="00070B85"/>
    <w:rsid w:val="00076047"/>
    <w:rsid w:val="00092671"/>
    <w:rsid w:val="00096723"/>
    <w:rsid w:val="000B1AEE"/>
    <w:rsid w:val="000B26ED"/>
    <w:rsid w:val="000B444A"/>
    <w:rsid w:val="000B6158"/>
    <w:rsid w:val="000C0EB5"/>
    <w:rsid w:val="000D1EC6"/>
    <w:rsid w:val="000D6F87"/>
    <w:rsid w:val="000E1511"/>
    <w:rsid w:val="000E49DD"/>
    <w:rsid w:val="000F0B45"/>
    <w:rsid w:val="000F10A5"/>
    <w:rsid w:val="000F3479"/>
    <w:rsid w:val="000F41B5"/>
    <w:rsid w:val="00100670"/>
    <w:rsid w:val="00101F2A"/>
    <w:rsid w:val="00104779"/>
    <w:rsid w:val="00106C43"/>
    <w:rsid w:val="00107075"/>
    <w:rsid w:val="001079C6"/>
    <w:rsid w:val="00116DC5"/>
    <w:rsid w:val="0012495F"/>
    <w:rsid w:val="00124EAB"/>
    <w:rsid w:val="001264F7"/>
    <w:rsid w:val="00126F44"/>
    <w:rsid w:val="00127243"/>
    <w:rsid w:val="00135CEF"/>
    <w:rsid w:val="001370EC"/>
    <w:rsid w:val="001402F7"/>
    <w:rsid w:val="00140748"/>
    <w:rsid w:val="0014105A"/>
    <w:rsid w:val="001413F4"/>
    <w:rsid w:val="001446D3"/>
    <w:rsid w:val="0014748B"/>
    <w:rsid w:val="00151DAC"/>
    <w:rsid w:val="00155A31"/>
    <w:rsid w:val="0016289A"/>
    <w:rsid w:val="00167C9C"/>
    <w:rsid w:val="0017487F"/>
    <w:rsid w:val="00175EBC"/>
    <w:rsid w:val="00181D3B"/>
    <w:rsid w:val="00183E18"/>
    <w:rsid w:val="00184F1E"/>
    <w:rsid w:val="00185CD0"/>
    <w:rsid w:val="00191313"/>
    <w:rsid w:val="0019373B"/>
    <w:rsid w:val="00197CD1"/>
    <w:rsid w:val="001B2373"/>
    <w:rsid w:val="001B405C"/>
    <w:rsid w:val="001B5D80"/>
    <w:rsid w:val="001B7172"/>
    <w:rsid w:val="001B7743"/>
    <w:rsid w:val="001C1A28"/>
    <w:rsid w:val="001C2C50"/>
    <w:rsid w:val="001D1F27"/>
    <w:rsid w:val="001D2719"/>
    <w:rsid w:val="001D5F7D"/>
    <w:rsid w:val="001D64F4"/>
    <w:rsid w:val="001D670B"/>
    <w:rsid w:val="001E267D"/>
    <w:rsid w:val="001E7E33"/>
    <w:rsid w:val="001F51E6"/>
    <w:rsid w:val="00202001"/>
    <w:rsid w:val="00206489"/>
    <w:rsid w:val="00206798"/>
    <w:rsid w:val="00207E81"/>
    <w:rsid w:val="0021042A"/>
    <w:rsid w:val="00212EAF"/>
    <w:rsid w:val="002156E4"/>
    <w:rsid w:val="00215E08"/>
    <w:rsid w:val="00215FB1"/>
    <w:rsid w:val="00216252"/>
    <w:rsid w:val="00216998"/>
    <w:rsid w:val="002170CB"/>
    <w:rsid w:val="00217475"/>
    <w:rsid w:val="00221AE9"/>
    <w:rsid w:val="00221FCA"/>
    <w:rsid w:val="00222712"/>
    <w:rsid w:val="00227C98"/>
    <w:rsid w:val="002318EB"/>
    <w:rsid w:val="002336AF"/>
    <w:rsid w:val="0024195C"/>
    <w:rsid w:val="0024321F"/>
    <w:rsid w:val="002435EC"/>
    <w:rsid w:val="00243E76"/>
    <w:rsid w:val="0025138C"/>
    <w:rsid w:val="00254957"/>
    <w:rsid w:val="00255129"/>
    <w:rsid w:val="002570BC"/>
    <w:rsid w:val="00261A7C"/>
    <w:rsid w:val="00262855"/>
    <w:rsid w:val="00264F50"/>
    <w:rsid w:val="00266D66"/>
    <w:rsid w:val="00267C17"/>
    <w:rsid w:val="00274BFA"/>
    <w:rsid w:val="002770CD"/>
    <w:rsid w:val="00277FD5"/>
    <w:rsid w:val="00280720"/>
    <w:rsid w:val="0028765C"/>
    <w:rsid w:val="00287A5C"/>
    <w:rsid w:val="00292848"/>
    <w:rsid w:val="00296782"/>
    <w:rsid w:val="002A059A"/>
    <w:rsid w:val="002A2155"/>
    <w:rsid w:val="002A553C"/>
    <w:rsid w:val="002B119B"/>
    <w:rsid w:val="002B174B"/>
    <w:rsid w:val="002B35FC"/>
    <w:rsid w:val="002B45AC"/>
    <w:rsid w:val="002C1A6C"/>
    <w:rsid w:val="002C2055"/>
    <w:rsid w:val="002C22D3"/>
    <w:rsid w:val="002C4EE8"/>
    <w:rsid w:val="002C5298"/>
    <w:rsid w:val="002C71C7"/>
    <w:rsid w:val="002D6EB7"/>
    <w:rsid w:val="002E055D"/>
    <w:rsid w:val="002E52A0"/>
    <w:rsid w:val="002E594F"/>
    <w:rsid w:val="002E5E2A"/>
    <w:rsid w:val="002E6F88"/>
    <w:rsid w:val="002F35A2"/>
    <w:rsid w:val="002F3920"/>
    <w:rsid w:val="002F43BB"/>
    <w:rsid w:val="002F6557"/>
    <w:rsid w:val="002F72F5"/>
    <w:rsid w:val="002F77D1"/>
    <w:rsid w:val="003035A0"/>
    <w:rsid w:val="00314EFB"/>
    <w:rsid w:val="00322666"/>
    <w:rsid w:val="00324780"/>
    <w:rsid w:val="0032509D"/>
    <w:rsid w:val="003250AA"/>
    <w:rsid w:val="003327E8"/>
    <w:rsid w:val="00333CEB"/>
    <w:rsid w:val="00337A0D"/>
    <w:rsid w:val="00344BCF"/>
    <w:rsid w:val="00347264"/>
    <w:rsid w:val="00353A70"/>
    <w:rsid w:val="00360077"/>
    <w:rsid w:val="00360FCD"/>
    <w:rsid w:val="003661EF"/>
    <w:rsid w:val="00367FDC"/>
    <w:rsid w:val="00372ABF"/>
    <w:rsid w:val="00386364"/>
    <w:rsid w:val="00392B91"/>
    <w:rsid w:val="003A1960"/>
    <w:rsid w:val="003A2585"/>
    <w:rsid w:val="003A34B5"/>
    <w:rsid w:val="003A4A42"/>
    <w:rsid w:val="003A71F2"/>
    <w:rsid w:val="003D363D"/>
    <w:rsid w:val="003E5CC2"/>
    <w:rsid w:val="003E7958"/>
    <w:rsid w:val="003F044F"/>
    <w:rsid w:val="003F42A5"/>
    <w:rsid w:val="003F596A"/>
    <w:rsid w:val="004013BA"/>
    <w:rsid w:val="00404282"/>
    <w:rsid w:val="004128F5"/>
    <w:rsid w:val="004139DB"/>
    <w:rsid w:val="00423D2D"/>
    <w:rsid w:val="00424FE5"/>
    <w:rsid w:val="004256EE"/>
    <w:rsid w:val="0042689F"/>
    <w:rsid w:val="004275F3"/>
    <w:rsid w:val="004349F7"/>
    <w:rsid w:val="004401C7"/>
    <w:rsid w:val="004445E6"/>
    <w:rsid w:val="004506BD"/>
    <w:rsid w:val="004512A5"/>
    <w:rsid w:val="00452A65"/>
    <w:rsid w:val="0045496B"/>
    <w:rsid w:val="00457607"/>
    <w:rsid w:val="00460360"/>
    <w:rsid w:val="00462227"/>
    <w:rsid w:val="00462B95"/>
    <w:rsid w:val="004642AC"/>
    <w:rsid w:val="004659FB"/>
    <w:rsid w:val="00473BBF"/>
    <w:rsid w:val="00477B43"/>
    <w:rsid w:val="0048453C"/>
    <w:rsid w:val="004862C9"/>
    <w:rsid w:val="00487808"/>
    <w:rsid w:val="0048798E"/>
    <w:rsid w:val="004915FE"/>
    <w:rsid w:val="0049274B"/>
    <w:rsid w:val="004936B0"/>
    <w:rsid w:val="004A5470"/>
    <w:rsid w:val="004B0A9A"/>
    <w:rsid w:val="004B0EF6"/>
    <w:rsid w:val="004B126A"/>
    <w:rsid w:val="004B1292"/>
    <w:rsid w:val="004B2413"/>
    <w:rsid w:val="004B2FAF"/>
    <w:rsid w:val="004B4508"/>
    <w:rsid w:val="004B79B2"/>
    <w:rsid w:val="004C167F"/>
    <w:rsid w:val="004C7B7A"/>
    <w:rsid w:val="004D2303"/>
    <w:rsid w:val="004D728B"/>
    <w:rsid w:val="004D7B3A"/>
    <w:rsid w:val="004D7D39"/>
    <w:rsid w:val="004E1C76"/>
    <w:rsid w:val="004E351C"/>
    <w:rsid w:val="004F0287"/>
    <w:rsid w:val="004F323F"/>
    <w:rsid w:val="004F5409"/>
    <w:rsid w:val="005041CE"/>
    <w:rsid w:val="005043E0"/>
    <w:rsid w:val="0051062E"/>
    <w:rsid w:val="005116B4"/>
    <w:rsid w:val="005136BA"/>
    <w:rsid w:val="00515EB6"/>
    <w:rsid w:val="005172A2"/>
    <w:rsid w:val="00517C8B"/>
    <w:rsid w:val="00522D85"/>
    <w:rsid w:val="00524877"/>
    <w:rsid w:val="00530527"/>
    <w:rsid w:val="005312B4"/>
    <w:rsid w:val="00534197"/>
    <w:rsid w:val="00535477"/>
    <w:rsid w:val="005375C0"/>
    <w:rsid w:val="00540A52"/>
    <w:rsid w:val="00541DAC"/>
    <w:rsid w:val="0054731A"/>
    <w:rsid w:val="005508AB"/>
    <w:rsid w:val="005521D1"/>
    <w:rsid w:val="00555D3B"/>
    <w:rsid w:val="00562E6D"/>
    <w:rsid w:val="00563380"/>
    <w:rsid w:val="00563DC8"/>
    <w:rsid w:val="00565E8A"/>
    <w:rsid w:val="00567ADB"/>
    <w:rsid w:val="0057013D"/>
    <w:rsid w:val="00572714"/>
    <w:rsid w:val="00574743"/>
    <w:rsid w:val="00590EDB"/>
    <w:rsid w:val="005A42B8"/>
    <w:rsid w:val="005A5FA8"/>
    <w:rsid w:val="005A6CE7"/>
    <w:rsid w:val="005A700C"/>
    <w:rsid w:val="005B1774"/>
    <w:rsid w:val="005B1F0E"/>
    <w:rsid w:val="005C266D"/>
    <w:rsid w:val="005C522C"/>
    <w:rsid w:val="005C5A8F"/>
    <w:rsid w:val="005C62A9"/>
    <w:rsid w:val="005C72CA"/>
    <w:rsid w:val="005D566B"/>
    <w:rsid w:val="005D5B70"/>
    <w:rsid w:val="005E1134"/>
    <w:rsid w:val="005E48E0"/>
    <w:rsid w:val="005E4969"/>
    <w:rsid w:val="005E506E"/>
    <w:rsid w:val="005E5A68"/>
    <w:rsid w:val="005E6558"/>
    <w:rsid w:val="005E6DDC"/>
    <w:rsid w:val="005F601A"/>
    <w:rsid w:val="005F6035"/>
    <w:rsid w:val="005F7BA1"/>
    <w:rsid w:val="00603EC9"/>
    <w:rsid w:val="00606B6D"/>
    <w:rsid w:val="00610371"/>
    <w:rsid w:val="00611531"/>
    <w:rsid w:val="00611813"/>
    <w:rsid w:val="006120FA"/>
    <w:rsid w:val="006152CC"/>
    <w:rsid w:val="00616EFF"/>
    <w:rsid w:val="0061716B"/>
    <w:rsid w:val="00620332"/>
    <w:rsid w:val="0062203E"/>
    <w:rsid w:val="00636F9E"/>
    <w:rsid w:val="0064201C"/>
    <w:rsid w:val="00642B49"/>
    <w:rsid w:val="0064392E"/>
    <w:rsid w:val="00653E44"/>
    <w:rsid w:val="0065478E"/>
    <w:rsid w:val="00654DCA"/>
    <w:rsid w:val="006562F0"/>
    <w:rsid w:val="00662A26"/>
    <w:rsid w:val="00663EA0"/>
    <w:rsid w:val="006646FD"/>
    <w:rsid w:val="006708AD"/>
    <w:rsid w:val="006731FE"/>
    <w:rsid w:val="00673554"/>
    <w:rsid w:val="0067374E"/>
    <w:rsid w:val="00674856"/>
    <w:rsid w:val="00680614"/>
    <w:rsid w:val="00684E9F"/>
    <w:rsid w:val="00690BA5"/>
    <w:rsid w:val="006932CA"/>
    <w:rsid w:val="00693D5A"/>
    <w:rsid w:val="00694115"/>
    <w:rsid w:val="006A0A13"/>
    <w:rsid w:val="006A1043"/>
    <w:rsid w:val="006A1848"/>
    <w:rsid w:val="006A226F"/>
    <w:rsid w:val="006A7FFB"/>
    <w:rsid w:val="006B4076"/>
    <w:rsid w:val="006B7F3B"/>
    <w:rsid w:val="006D044A"/>
    <w:rsid w:val="006D22BB"/>
    <w:rsid w:val="006D27FF"/>
    <w:rsid w:val="006D46C5"/>
    <w:rsid w:val="006D68D7"/>
    <w:rsid w:val="006E0109"/>
    <w:rsid w:val="006E07EB"/>
    <w:rsid w:val="006E4D72"/>
    <w:rsid w:val="006E729D"/>
    <w:rsid w:val="006F02AA"/>
    <w:rsid w:val="006F0D53"/>
    <w:rsid w:val="006F0FF5"/>
    <w:rsid w:val="006F1179"/>
    <w:rsid w:val="006F263F"/>
    <w:rsid w:val="006F526D"/>
    <w:rsid w:val="006F6FB1"/>
    <w:rsid w:val="00702463"/>
    <w:rsid w:val="007028A1"/>
    <w:rsid w:val="007038C2"/>
    <w:rsid w:val="00703E27"/>
    <w:rsid w:val="00706F68"/>
    <w:rsid w:val="00710445"/>
    <w:rsid w:val="0071339F"/>
    <w:rsid w:val="00713701"/>
    <w:rsid w:val="00713B99"/>
    <w:rsid w:val="00715E94"/>
    <w:rsid w:val="00717393"/>
    <w:rsid w:val="00717B6E"/>
    <w:rsid w:val="0072416C"/>
    <w:rsid w:val="00724C9A"/>
    <w:rsid w:val="007259ED"/>
    <w:rsid w:val="007274B1"/>
    <w:rsid w:val="0073110F"/>
    <w:rsid w:val="00733560"/>
    <w:rsid w:val="00734FB6"/>
    <w:rsid w:val="00735BD8"/>
    <w:rsid w:val="007379F3"/>
    <w:rsid w:val="007405EA"/>
    <w:rsid w:val="00744418"/>
    <w:rsid w:val="007453DF"/>
    <w:rsid w:val="00751C9A"/>
    <w:rsid w:val="007567CD"/>
    <w:rsid w:val="007601A8"/>
    <w:rsid w:val="007715FB"/>
    <w:rsid w:val="00776AA5"/>
    <w:rsid w:val="00780258"/>
    <w:rsid w:val="007808D6"/>
    <w:rsid w:val="00792D0D"/>
    <w:rsid w:val="007A0309"/>
    <w:rsid w:val="007A0C13"/>
    <w:rsid w:val="007A1069"/>
    <w:rsid w:val="007A15BE"/>
    <w:rsid w:val="007A222E"/>
    <w:rsid w:val="007A31B6"/>
    <w:rsid w:val="007A6EA0"/>
    <w:rsid w:val="007A7D75"/>
    <w:rsid w:val="007B043B"/>
    <w:rsid w:val="007B1EE1"/>
    <w:rsid w:val="007B76B7"/>
    <w:rsid w:val="007C1893"/>
    <w:rsid w:val="007C329A"/>
    <w:rsid w:val="007C58F3"/>
    <w:rsid w:val="007C5F5C"/>
    <w:rsid w:val="007C645B"/>
    <w:rsid w:val="007C65E8"/>
    <w:rsid w:val="007D1D4D"/>
    <w:rsid w:val="007D2732"/>
    <w:rsid w:val="007D2B45"/>
    <w:rsid w:val="007D3C9C"/>
    <w:rsid w:val="007D78C9"/>
    <w:rsid w:val="007D7E0C"/>
    <w:rsid w:val="007E1D7F"/>
    <w:rsid w:val="007E3BBA"/>
    <w:rsid w:val="007E6003"/>
    <w:rsid w:val="007E6A9B"/>
    <w:rsid w:val="007E711C"/>
    <w:rsid w:val="007E7D16"/>
    <w:rsid w:val="007F24C1"/>
    <w:rsid w:val="008031D0"/>
    <w:rsid w:val="008058EB"/>
    <w:rsid w:val="00806BE6"/>
    <w:rsid w:val="0081252A"/>
    <w:rsid w:val="00813618"/>
    <w:rsid w:val="008151F9"/>
    <w:rsid w:val="00816880"/>
    <w:rsid w:val="00817E2B"/>
    <w:rsid w:val="0082103F"/>
    <w:rsid w:val="00821BC9"/>
    <w:rsid w:val="00822DC2"/>
    <w:rsid w:val="00825115"/>
    <w:rsid w:val="00825A2B"/>
    <w:rsid w:val="008322D4"/>
    <w:rsid w:val="00833592"/>
    <w:rsid w:val="0084184B"/>
    <w:rsid w:val="00844B77"/>
    <w:rsid w:val="0085294B"/>
    <w:rsid w:val="008531F3"/>
    <w:rsid w:val="00855050"/>
    <w:rsid w:val="00856B5B"/>
    <w:rsid w:val="008579FB"/>
    <w:rsid w:val="00861FD3"/>
    <w:rsid w:val="008629F0"/>
    <w:rsid w:val="00870B1D"/>
    <w:rsid w:val="00870CC1"/>
    <w:rsid w:val="00874807"/>
    <w:rsid w:val="00877571"/>
    <w:rsid w:val="0088393A"/>
    <w:rsid w:val="0088431A"/>
    <w:rsid w:val="00887529"/>
    <w:rsid w:val="00891E30"/>
    <w:rsid w:val="00896E5E"/>
    <w:rsid w:val="008A0537"/>
    <w:rsid w:val="008A08D6"/>
    <w:rsid w:val="008A3502"/>
    <w:rsid w:val="008A5FF6"/>
    <w:rsid w:val="008B161B"/>
    <w:rsid w:val="008B4FEE"/>
    <w:rsid w:val="008B6E6A"/>
    <w:rsid w:val="008C1037"/>
    <w:rsid w:val="008C14A9"/>
    <w:rsid w:val="008C17BD"/>
    <w:rsid w:val="008C2AF7"/>
    <w:rsid w:val="008C5103"/>
    <w:rsid w:val="008C5786"/>
    <w:rsid w:val="008D1964"/>
    <w:rsid w:val="008D1F59"/>
    <w:rsid w:val="008D26B2"/>
    <w:rsid w:val="008D4539"/>
    <w:rsid w:val="008D519C"/>
    <w:rsid w:val="008E2CE1"/>
    <w:rsid w:val="008E5938"/>
    <w:rsid w:val="008F37CC"/>
    <w:rsid w:val="008F484B"/>
    <w:rsid w:val="008F6B35"/>
    <w:rsid w:val="009038E9"/>
    <w:rsid w:val="0091004F"/>
    <w:rsid w:val="009145DA"/>
    <w:rsid w:val="00916D10"/>
    <w:rsid w:val="00917EC2"/>
    <w:rsid w:val="0092670B"/>
    <w:rsid w:val="00927FB6"/>
    <w:rsid w:val="0093183B"/>
    <w:rsid w:val="009321D0"/>
    <w:rsid w:val="0093526A"/>
    <w:rsid w:val="00936B30"/>
    <w:rsid w:val="00941C37"/>
    <w:rsid w:val="00942859"/>
    <w:rsid w:val="009479FA"/>
    <w:rsid w:val="00952009"/>
    <w:rsid w:val="00952066"/>
    <w:rsid w:val="0096085C"/>
    <w:rsid w:val="00961A13"/>
    <w:rsid w:val="00961AB7"/>
    <w:rsid w:val="00967E7C"/>
    <w:rsid w:val="00971682"/>
    <w:rsid w:val="00976977"/>
    <w:rsid w:val="00976EE8"/>
    <w:rsid w:val="00982DCB"/>
    <w:rsid w:val="0098341E"/>
    <w:rsid w:val="009834C9"/>
    <w:rsid w:val="009837B0"/>
    <w:rsid w:val="00990D15"/>
    <w:rsid w:val="009910D6"/>
    <w:rsid w:val="00993175"/>
    <w:rsid w:val="009952B7"/>
    <w:rsid w:val="0099602A"/>
    <w:rsid w:val="00997818"/>
    <w:rsid w:val="009A15F4"/>
    <w:rsid w:val="009A4C5C"/>
    <w:rsid w:val="009B5451"/>
    <w:rsid w:val="009C2A06"/>
    <w:rsid w:val="009C3697"/>
    <w:rsid w:val="009C6CB1"/>
    <w:rsid w:val="009C6D71"/>
    <w:rsid w:val="009D6AD4"/>
    <w:rsid w:val="009D75D9"/>
    <w:rsid w:val="009D772F"/>
    <w:rsid w:val="009E085F"/>
    <w:rsid w:val="009E286F"/>
    <w:rsid w:val="009E6B77"/>
    <w:rsid w:val="009F0323"/>
    <w:rsid w:val="009F04DF"/>
    <w:rsid w:val="009F12C7"/>
    <w:rsid w:val="009F37AE"/>
    <w:rsid w:val="009F751F"/>
    <w:rsid w:val="00A013D6"/>
    <w:rsid w:val="00A0469F"/>
    <w:rsid w:val="00A0697B"/>
    <w:rsid w:val="00A0EE01"/>
    <w:rsid w:val="00A17A86"/>
    <w:rsid w:val="00A26295"/>
    <w:rsid w:val="00A271CF"/>
    <w:rsid w:val="00A3057E"/>
    <w:rsid w:val="00A315B8"/>
    <w:rsid w:val="00A31F3A"/>
    <w:rsid w:val="00A36BD6"/>
    <w:rsid w:val="00A36D29"/>
    <w:rsid w:val="00A413D4"/>
    <w:rsid w:val="00A4516E"/>
    <w:rsid w:val="00A46C22"/>
    <w:rsid w:val="00A51325"/>
    <w:rsid w:val="00A51B96"/>
    <w:rsid w:val="00A6112A"/>
    <w:rsid w:val="00A61403"/>
    <w:rsid w:val="00A63B33"/>
    <w:rsid w:val="00A63BE8"/>
    <w:rsid w:val="00A66284"/>
    <w:rsid w:val="00A7092F"/>
    <w:rsid w:val="00A7104E"/>
    <w:rsid w:val="00A73513"/>
    <w:rsid w:val="00A766F2"/>
    <w:rsid w:val="00A80F6B"/>
    <w:rsid w:val="00A84AF8"/>
    <w:rsid w:val="00A85504"/>
    <w:rsid w:val="00A86F6F"/>
    <w:rsid w:val="00A9295E"/>
    <w:rsid w:val="00A95CD4"/>
    <w:rsid w:val="00AA0DE4"/>
    <w:rsid w:val="00AA1380"/>
    <w:rsid w:val="00AA2585"/>
    <w:rsid w:val="00AA5770"/>
    <w:rsid w:val="00AA7292"/>
    <w:rsid w:val="00AA734C"/>
    <w:rsid w:val="00AB139F"/>
    <w:rsid w:val="00AB395B"/>
    <w:rsid w:val="00AB4F85"/>
    <w:rsid w:val="00AC40E4"/>
    <w:rsid w:val="00AD1700"/>
    <w:rsid w:val="00AD75CF"/>
    <w:rsid w:val="00AE05B9"/>
    <w:rsid w:val="00AE3D7B"/>
    <w:rsid w:val="00AF00A6"/>
    <w:rsid w:val="00AF0E4C"/>
    <w:rsid w:val="00B02E69"/>
    <w:rsid w:val="00B0342D"/>
    <w:rsid w:val="00B062EF"/>
    <w:rsid w:val="00B07FB7"/>
    <w:rsid w:val="00B1001D"/>
    <w:rsid w:val="00B10C38"/>
    <w:rsid w:val="00B10F43"/>
    <w:rsid w:val="00B1229F"/>
    <w:rsid w:val="00B15095"/>
    <w:rsid w:val="00B17121"/>
    <w:rsid w:val="00B258A5"/>
    <w:rsid w:val="00B302EF"/>
    <w:rsid w:val="00B304AE"/>
    <w:rsid w:val="00B32D16"/>
    <w:rsid w:val="00B34AAD"/>
    <w:rsid w:val="00B34B85"/>
    <w:rsid w:val="00B37DF8"/>
    <w:rsid w:val="00B440FE"/>
    <w:rsid w:val="00B45696"/>
    <w:rsid w:val="00B46BA6"/>
    <w:rsid w:val="00B5543A"/>
    <w:rsid w:val="00B64800"/>
    <w:rsid w:val="00B64E91"/>
    <w:rsid w:val="00B666C0"/>
    <w:rsid w:val="00B66885"/>
    <w:rsid w:val="00B7086A"/>
    <w:rsid w:val="00B70C12"/>
    <w:rsid w:val="00B72B1B"/>
    <w:rsid w:val="00B733F0"/>
    <w:rsid w:val="00B7449A"/>
    <w:rsid w:val="00B767CC"/>
    <w:rsid w:val="00B76AE9"/>
    <w:rsid w:val="00B81A37"/>
    <w:rsid w:val="00B825D2"/>
    <w:rsid w:val="00B84955"/>
    <w:rsid w:val="00B84D02"/>
    <w:rsid w:val="00B90543"/>
    <w:rsid w:val="00B92EF4"/>
    <w:rsid w:val="00B93577"/>
    <w:rsid w:val="00B9392D"/>
    <w:rsid w:val="00BA0CE7"/>
    <w:rsid w:val="00BA0E96"/>
    <w:rsid w:val="00BA202A"/>
    <w:rsid w:val="00BA3D22"/>
    <w:rsid w:val="00BA624D"/>
    <w:rsid w:val="00BA63A8"/>
    <w:rsid w:val="00BA6923"/>
    <w:rsid w:val="00BB38B7"/>
    <w:rsid w:val="00BB48FB"/>
    <w:rsid w:val="00BB7433"/>
    <w:rsid w:val="00BB79F6"/>
    <w:rsid w:val="00BC0C68"/>
    <w:rsid w:val="00BC1FEC"/>
    <w:rsid w:val="00BC2B59"/>
    <w:rsid w:val="00BC6CF1"/>
    <w:rsid w:val="00BC6D70"/>
    <w:rsid w:val="00BD323E"/>
    <w:rsid w:val="00BD4940"/>
    <w:rsid w:val="00BD7960"/>
    <w:rsid w:val="00BE01E4"/>
    <w:rsid w:val="00BE03D1"/>
    <w:rsid w:val="00BE0DF6"/>
    <w:rsid w:val="00BE4528"/>
    <w:rsid w:val="00BF170F"/>
    <w:rsid w:val="00BF6A41"/>
    <w:rsid w:val="00BF72E9"/>
    <w:rsid w:val="00C0074F"/>
    <w:rsid w:val="00C01C4C"/>
    <w:rsid w:val="00C041DB"/>
    <w:rsid w:val="00C12D52"/>
    <w:rsid w:val="00C140B4"/>
    <w:rsid w:val="00C16492"/>
    <w:rsid w:val="00C17FE5"/>
    <w:rsid w:val="00C33416"/>
    <w:rsid w:val="00C374B4"/>
    <w:rsid w:val="00C37F7F"/>
    <w:rsid w:val="00C431B7"/>
    <w:rsid w:val="00C44362"/>
    <w:rsid w:val="00C46B61"/>
    <w:rsid w:val="00C47F59"/>
    <w:rsid w:val="00C5090A"/>
    <w:rsid w:val="00C527ED"/>
    <w:rsid w:val="00C546F0"/>
    <w:rsid w:val="00C5485E"/>
    <w:rsid w:val="00C54F07"/>
    <w:rsid w:val="00C562CF"/>
    <w:rsid w:val="00C57EA3"/>
    <w:rsid w:val="00C6532D"/>
    <w:rsid w:val="00C656BA"/>
    <w:rsid w:val="00C7458D"/>
    <w:rsid w:val="00C80E83"/>
    <w:rsid w:val="00C843F7"/>
    <w:rsid w:val="00C85701"/>
    <w:rsid w:val="00C90F44"/>
    <w:rsid w:val="00C94AA2"/>
    <w:rsid w:val="00C95A7B"/>
    <w:rsid w:val="00CA0C8A"/>
    <w:rsid w:val="00CA17A7"/>
    <w:rsid w:val="00CA3199"/>
    <w:rsid w:val="00CB3D52"/>
    <w:rsid w:val="00CB5873"/>
    <w:rsid w:val="00CB67F5"/>
    <w:rsid w:val="00CC1A0B"/>
    <w:rsid w:val="00CD3BBC"/>
    <w:rsid w:val="00CD440E"/>
    <w:rsid w:val="00CD4AEA"/>
    <w:rsid w:val="00CD5E8C"/>
    <w:rsid w:val="00CD671A"/>
    <w:rsid w:val="00CD772F"/>
    <w:rsid w:val="00CE3CAE"/>
    <w:rsid w:val="00CE5D7B"/>
    <w:rsid w:val="00CE6D3B"/>
    <w:rsid w:val="00CE733C"/>
    <w:rsid w:val="00CE74CC"/>
    <w:rsid w:val="00CF04FA"/>
    <w:rsid w:val="00CF0CA8"/>
    <w:rsid w:val="00D03BD0"/>
    <w:rsid w:val="00D04EB2"/>
    <w:rsid w:val="00D10FA9"/>
    <w:rsid w:val="00D11332"/>
    <w:rsid w:val="00D13A1E"/>
    <w:rsid w:val="00D13DA9"/>
    <w:rsid w:val="00D16691"/>
    <w:rsid w:val="00D2261E"/>
    <w:rsid w:val="00D25433"/>
    <w:rsid w:val="00D25502"/>
    <w:rsid w:val="00D268A5"/>
    <w:rsid w:val="00D274EE"/>
    <w:rsid w:val="00D27A99"/>
    <w:rsid w:val="00D372F3"/>
    <w:rsid w:val="00D405E8"/>
    <w:rsid w:val="00D415CC"/>
    <w:rsid w:val="00D421C7"/>
    <w:rsid w:val="00D427FD"/>
    <w:rsid w:val="00D45D8A"/>
    <w:rsid w:val="00D46794"/>
    <w:rsid w:val="00D50BF5"/>
    <w:rsid w:val="00D5182E"/>
    <w:rsid w:val="00D51903"/>
    <w:rsid w:val="00D51EAE"/>
    <w:rsid w:val="00D530C6"/>
    <w:rsid w:val="00D62564"/>
    <w:rsid w:val="00D62FA8"/>
    <w:rsid w:val="00D66C03"/>
    <w:rsid w:val="00D716B0"/>
    <w:rsid w:val="00D71EB9"/>
    <w:rsid w:val="00D72608"/>
    <w:rsid w:val="00D868B9"/>
    <w:rsid w:val="00D93FFC"/>
    <w:rsid w:val="00D94436"/>
    <w:rsid w:val="00D94C28"/>
    <w:rsid w:val="00D9590E"/>
    <w:rsid w:val="00D978F0"/>
    <w:rsid w:val="00DA25AE"/>
    <w:rsid w:val="00DA3995"/>
    <w:rsid w:val="00DB0B58"/>
    <w:rsid w:val="00DB7BBD"/>
    <w:rsid w:val="00DD061F"/>
    <w:rsid w:val="00DD0C15"/>
    <w:rsid w:val="00DD7DEC"/>
    <w:rsid w:val="00DE64CA"/>
    <w:rsid w:val="00DF165E"/>
    <w:rsid w:val="00DF1E72"/>
    <w:rsid w:val="00DF431F"/>
    <w:rsid w:val="00DF77BB"/>
    <w:rsid w:val="00DF7990"/>
    <w:rsid w:val="00E03CA8"/>
    <w:rsid w:val="00E110A7"/>
    <w:rsid w:val="00E111A6"/>
    <w:rsid w:val="00E178F5"/>
    <w:rsid w:val="00E20E1F"/>
    <w:rsid w:val="00E258A4"/>
    <w:rsid w:val="00E27F16"/>
    <w:rsid w:val="00E30175"/>
    <w:rsid w:val="00E3045C"/>
    <w:rsid w:val="00E42B37"/>
    <w:rsid w:val="00E4343D"/>
    <w:rsid w:val="00E437A4"/>
    <w:rsid w:val="00E43F7F"/>
    <w:rsid w:val="00E44FA8"/>
    <w:rsid w:val="00E45438"/>
    <w:rsid w:val="00E45EF1"/>
    <w:rsid w:val="00E612D8"/>
    <w:rsid w:val="00E7227B"/>
    <w:rsid w:val="00E7243F"/>
    <w:rsid w:val="00E72C99"/>
    <w:rsid w:val="00E73D3F"/>
    <w:rsid w:val="00E7623F"/>
    <w:rsid w:val="00E7782B"/>
    <w:rsid w:val="00E871F6"/>
    <w:rsid w:val="00E917FF"/>
    <w:rsid w:val="00E91A60"/>
    <w:rsid w:val="00E92149"/>
    <w:rsid w:val="00E92603"/>
    <w:rsid w:val="00E93D43"/>
    <w:rsid w:val="00E95092"/>
    <w:rsid w:val="00EA5585"/>
    <w:rsid w:val="00EA69B8"/>
    <w:rsid w:val="00EB027D"/>
    <w:rsid w:val="00EB1024"/>
    <w:rsid w:val="00EB25F7"/>
    <w:rsid w:val="00EB301E"/>
    <w:rsid w:val="00EB34B2"/>
    <w:rsid w:val="00EB5A9F"/>
    <w:rsid w:val="00EC740E"/>
    <w:rsid w:val="00EC76AD"/>
    <w:rsid w:val="00ED10AD"/>
    <w:rsid w:val="00ED10B5"/>
    <w:rsid w:val="00ED22C8"/>
    <w:rsid w:val="00ED29CE"/>
    <w:rsid w:val="00ED3459"/>
    <w:rsid w:val="00ED56F7"/>
    <w:rsid w:val="00EE0047"/>
    <w:rsid w:val="00EE25C5"/>
    <w:rsid w:val="00EE3D8D"/>
    <w:rsid w:val="00EE4085"/>
    <w:rsid w:val="00EF6809"/>
    <w:rsid w:val="00F0058D"/>
    <w:rsid w:val="00F050CB"/>
    <w:rsid w:val="00F07F2F"/>
    <w:rsid w:val="00F11286"/>
    <w:rsid w:val="00F118C7"/>
    <w:rsid w:val="00F20E53"/>
    <w:rsid w:val="00F24720"/>
    <w:rsid w:val="00F2719D"/>
    <w:rsid w:val="00F275DB"/>
    <w:rsid w:val="00F33659"/>
    <w:rsid w:val="00F33D99"/>
    <w:rsid w:val="00F41B30"/>
    <w:rsid w:val="00F451F8"/>
    <w:rsid w:val="00F5532A"/>
    <w:rsid w:val="00F56161"/>
    <w:rsid w:val="00F5715A"/>
    <w:rsid w:val="00F57784"/>
    <w:rsid w:val="00F62D6A"/>
    <w:rsid w:val="00F6420E"/>
    <w:rsid w:val="00F65544"/>
    <w:rsid w:val="00F655F6"/>
    <w:rsid w:val="00F65D44"/>
    <w:rsid w:val="00F66307"/>
    <w:rsid w:val="00F67D77"/>
    <w:rsid w:val="00F736BA"/>
    <w:rsid w:val="00F862B1"/>
    <w:rsid w:val="00F86666"/>
    <w:rsid w:val="00F87482"/>
    <w:rsid w:val="00F97DAB"/>
    <w:rsid w:val="00FA1332"/>
    <w:rsid w:val="00FA2CDF"/>
    <w:rsid w:val="00FA34E8"/>
    <w:rsid w:val="00FA5B2C"/>
    <w:rsid w:val="00FA66FA"/>
    <w:rsid w:val="00FB2266"/>
    <w:rsid w:val="00FB276C"/>
    <w:rsid w:val="00FB60B8"/>
    <w:rsid w:val="00FC1AF9"/>
    <w:rsid w:val="00FC3C03"/>
    <w:rsid w:val="00FC5B9D"/>
    <w:rsid w:val="00FC7946"/>
    <w:rsid w:val="00FD00C0"/>
    <w:rsid w:val="00FD1DD4"/>
    <w:rsid w:val="00FE754D"/>
    <w:rsid w:val="00FE75BC"/>
    <w:rsid w:val="00FF59E9"/>
    <w:rsid w:val="0301146B"/>
    <w:rsid w:val="03365346"/>
    <w:rsid w:val="0503E532"/>
    <w:rsid w:val="0BC9B9B2"/>
    <w:rsid w:val="0C2F4898"/>
    <w:rsid w:val="0D7376DE"/>
    <w:rsid w:val="0DA48DEF"/>
    <w:rsid w:val="0DDD24DF"/>
    <w:rsid w:val="132E7318"/>
    <w:rsid w:val="15076DD4"/>
    <w:rsid w:val="17076E10"/>
    <w:rsid w:val="17691EF1"/>
    <w:rsid w:val="18211415"/>
    <w:rsid w:val="1845EE5C"/>
    <w:rsid w:val="1907A7F2"/>
    <w:rsid w:val="1918C572"/>
    <w:rsid w:val="1C1C0D0B"/>
    <w:rsid w:val="1CD82D0A"/>
    <w:rsid w:val="1D1C5DDA"/>
    <w:rsid w:val="1D385633"/>
    <w:rsid w:val="1D3E051B"/>
    <w:rsid w:val="1E3B8E77"/>
    <w:rsid w:val="20EFCF53"/>
    <w:rsid w:val="214F5D71"/>
    <w:rsid w:val="224368DC"/>
    <w:rsid w:val="24C88BFE"/>
    <w:rsid w:val="268C9AC8"/>
    <w:rsid w:val="28F97F47"/>
    <w:rsid w:val="2C3D355E"/>
    <w:rsid w:val="2DEEFD61"/>
    <w:rsid w:val="2EDCF4F5"/>
    <w:rsid w:val="2EF36AFB"/>
    <w:rsid w:val="2F5FB2E8"/>
    <w:rsid w:val="2FED9625"/>
    <w:rsid w:val="30451F74"/>
    <w:rsid w:val="32A3CBC2"/>
    <w:rsid w:val="341FDFC4"/>
    <w:rsid w:val="354C3679"/>
    <w:rsid w:val="363FF96C"/>
    <w:rsid w:val="3AACDD4B"/>
    <w:rsid w:val="3EFB0645"/>
    <w:rsid w:val="4096D6A6"/>
    <w:rsid w:val="40A1C81F"/>
    <w:rsid w:val="40E4DFDC"/>
    <w:rsid w:val="410129BD"/>
    <w:rsid w:val="4281043A"/>
    <w:rsid w:val="42DEA886"/>
    <w:rsid w:val="450F6B11"/>
    <w:rsid w:val="456A47C9"/>
    <w:rsid w:val="47D377B2"/>
    <w:rsid w:val="48183ADC"/>
    <w:rsid w:val="48A1E88B"/>
    <w:rsid w:val="48A8F8CD"/>
    <w:rsid w:val="49DCB507"/>
    <w:rsid w:val="4AB99C29"/>
    <w:rsid w:val="4B74F4E4"/>
    <w:rsid w:val="4C8C8818"/>
    <w:rsid w:val="4DA6131A"/>
    <w:rsid w:val="4FA0F862"/>
    <w:rsid w:val="508DF904"/>
    <w:rsid w:val="51924A07"/>
    <w:rsid w:val="5223BEBA"/>
    <w:rsid w:val="53236567"/>
    <w:rsid w:val="53A399AD"/>
    <w:rsid w:val="54BF35C8"/>
    <w:rsid w:val="56163740"/>
    <w:rsid w:val="564B0675"/>
    <w:rsid w:val="569D223D"/>
    <w:rsid w:val="58A9E840"/>
    <w:rsid w:val="5B2E774C"/>
    <w:rsid w:val="5BC57CA6"/>
    <w:rsid w:val="5E991FE9"/>
    <w:rsid w:val="5F40DE49"/>
    <w:rsid w:val="5F51A5D2"/>
    <w:rsid w:val="60B1608F"/>
    <w:rsid w:val="60BD88E3"/>
    <w:rsid w:val="614F5586"/>
    <w:rsid w:val="6462418B"/>
    <w:rsid w:val="64FFB64D"/>
    <w:rsid w:val="6A136FE9"/>
    <w:rsid w:val="6A194015"/>
    <w:rsid w:val="6C64ED98"/>
    <w:rsid w:val="6D14278F"/>
    <w:rsid w:val="6FFEE3DC"/>
    <w:rsid w:val="7010F3F1"/>
    <w:rsid w:val="72BA45C2"/>
    <w:rsid w:val="7454E974"/>
    <w:rsid w:val="757FB43D"/>
    <w:rsid w:val="75CC744A"/>
    <w:rsid w:val="7788650E"/>
    <w:rsid w:val="79AF595F"/>
    <w:rsid w:val="7A098890"/>
    <w:rsid w:val="7E112CFB"/>
    <w:rsid w:val="7FC3A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54BA4D"/>
  <w15:docId w15:val="{2782705A-28CA-B940-B22A-66F511D42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sz w:val="22"/>
        <w:szCs w:val="22"/>
        <w:lang w:val="en-US" w:eastAsia="en-US" w:bidi="ar-SA"/>
      </w:rPr>
    </w:rPrDefault>
    <w:pPrDefault>
      <w:pPr>
        <w:spacing w:before="60" w:after="6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nhideWhenUsed="1"/>
    <w:lsdException w:name="toc 1" w:semiHidden="1" w:unhideWhenUsed="1"/>
    <w:lsdException w:name="toc 2" w:semiHidden="1" w:uiPriority="99" w:unhideWhenUsed="1"/>
    <w:lsdException w:name="toc 3" w:semiHidden="1" w:uiPriority="99" w:unhideWhenUsed="1"/>
    <w:lsdException w:name="toc 4" w:semiHidden="1" w:uiPriority="99" w:unhideWhenUsed="1"/>
    <w:lsdException w:name="toc 5" w:semiHidden="1" w:uiPriority="99" w:unhideWhenUsed="1"/>
    <w:lsdException w:name="toc 6" w:semiHidden="1" w:uiPriority="99" w:unhideWhenUsed="1"/>
    <w:lsdException w:name="toc 7" w:semiHidden="1" w:uiPriority="99" w:unhideWhenUsed="1"/>
    <w:lsdException w:name="toc 8" w:semiHidden="1" w:uiPriority="99" w:unhideWhenUsed="1"/>
    <w:lsdException w:name="toc 9" w:semiHidden="1" w:uiPriority="99" w:unhideWhenUsed="1"/>
    <w:lsdException w:name="Normal Indent" w:semiHidden="1" w:uiPriority="99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nhideWhenUsed="1"/>
    <w:lsdException w:name="envelope address" w:semiHidden="1" w:uiPriority="99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nhideWhenUsed="1"/>
    <w:lsdException w:name="Body Text Indent 2" w:semiHidden="1" w:uiPriority="99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99" w:unhideWhenUsed="1"/>
    <w:lsdException w:name="Strong" w:semiHidden="1" w:uiPriority="99" w:unhideWhenUsed="1" w:qFormat="1"/>
    <w:lsdException w:name="Emphasis" w:semiHidden="1" w:uiPriority="99" w:unhideWhenUsed="1" w:qFormat="1"/>
    <w:lsdException w:name="Document Map" w:semiHidden="1" w:unhideWhenUsed="1"/>
    <w:lsdException w:name="Plain Text" w:semiHidden="1" w:unhideWhenUsed="1"/>
    <w:lsdException w:name="E-mail Signature" w:semiHidden="1" w:uiPriority="99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3110F"/>
  </w:style>
  <w:style w:type="paragraph" w:styleId="Heading1">
    <w:name w:val="heading 1"/>
    <w:basedOn w:val="Normal"/>
    <w:uiPriority w:val="9"/>
    <w:qFormat/>
    <w:rsid w:val="002770CD"/>
    <w:pPr>
      <w:keepNext/>
      <w:spacing w:before="240"/>
      <w:contextualSpacing/>
      <w:outlineLvl w:val="0"/>
    </w:pPr>
    <w:rPr>
      <w:rFonts w:asciiTheme="majorHAnsi" w:hAnsiTheme="majorHAnsi" w:cs="Arial"/>
      <w:b/>
      <w:bCs/>
      <w:kern w:val="32"/>
      <w:sz w:val="28"/>
      <w:szCs w:val="32"/>
    </w:rPr>
  </w:style>
  <w:style w:type="paragraph" w:styleId="Heading2">
    <w:name w:val="heading 2"/>
    <w:basedOn w:val="Normal"/>
    <w:uiPriority w:val="9"/>
    <w:unhideWhenUsed/>
    <w:qFormat/>
    <w:rsid w:val="002770CD"/>
    <w:pPr>
      <w:spacing w:after="200"/>
      <w:contextualSpacing/>
      <w:outlineLvl w:val="1"/>
    </w:pPr>
    <w:rPr>
      <w:b/>
    </w:rPr>
  </w:style>
  <w:style w:type="paragraph" w:styleId="Heading3">
    <w:name w:val="heading 3"/>
    <w:basedOn w:val="Normal"/>
    <w:link w:val="Heading3Char"/>
    <w:uiPriority w:val="9"/>
    <w:unhideWhenUsed/>
    <w:qFormat/>
    <w:rsid w:val="002770CD"/>
    <w:pPr>
      <w:contextualSpacing/>
      <w:outlineLvl w:val="2"/>
    </w:pPr>
    <w:rPr>
      <w:b/>
    </w:rPr>
  </w:style>
  <w:style w:type="paragraph" w:styleId="Heading4">
    <w:name w:val="heading 4"/>
    <w:basedOn w:val="Normal"/>
    <w:link w:val="Heading4Char"/>
    <w:uiPriority w:val="9"/>
    <w:unhideWhenUsed/>
    <w:qFormat/>
    <w:rsid w:val="00E73D3F"/>
    <w:pPr>
      <w:keepNext/>
      <w:keepLines/>
      <w:spacing w:before="300" w:after="100"/>
      <w:contextualSpacing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link w:val="Heading5Char"/>
    <w:uiPriority w:val="9"/>
    <w:semiHidden/>
    <w:unhideWhenUsed/>
    <w:qFormat/>
    <w:rsid w:val="009F751F"/>
    <w:pPr>
      <w:keepNext/>
      <w:keepLines/>
      <w:spacing w:before="40" w:after="0"/>
      <w:contextualSpacing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link w:val="Heading6Char"/>
    <w:uiPriority w:val="9"/>
    <w:semiHidden/>
    <w:unhideWhenUsed/>
    <w:qFormat/>
    <w:rsid w:val="009F751F"/>
    <w:pPr>
      <w:keepNext/>
      <w:keepLines/>
      <w:spacing w:before="40" w:after="0"/>
      <w:contextualSpacing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link w:val="Heading7Char"/>
    <w:uiPriority w:val="9"/>
    <w:semiHidden/>
    <w:unhideWhenUsed/>
    <w:qFormat/>
    <w:rsid w:val="009F751F"/>
    <w:pPr>
      <w:keepNext/>
      <w:keepLines/>
      <w:spacing w:before="40" w:after="0"/>
      <w:contextualSpacing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link w:val="Heading8Char"/>
    <w:uiPriority w:val="9"/>
    <w:semiHidden/>
    <w:unhideWhenUsed/>
    <w:qFormat/>
    <w:rsid w:val="002770CD"/>
    <w:pPr>
      <w:keepNext/>
      <w:keepLines/>
      <w:spacing w:before="40" w:after="0"/>
      <w:contextualSpacing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link w:val="Heading9Char"/>
    <w:uiPriority w:val="9"/>
    <w:semiHidden/>
    <w:unhideWhenUsed/>
    <w:qFormat/>
    <w:rsid w:val="002770CD"/>
    <w:pPr>
      <w:keepNext/>
      <w:keepLines/>
      <w:spacing w:before="40" w:after="0"/>
      <w:contextualSpacing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770CD"/>
    <w:rPr>
      <w:b/>
    </w:rPr>
  </w:style>
  <w:style w:type="paragraph" w:customStyle="1" w:styleId="Location">
    <w:name w:val="Location"/>
    <w:basedOn w:val="Normal"/>
    <w:uiPriority w:val="11"/>
    <w:qFormat/>
    <w:rsid w:val="00E7243F"/>
    <w:pPr>
      <w:jc w:val="right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770CD"/>
    <w:pPr>
      <w:spacing w:before="0" w:after="0" w:line="240" w:lineRule="auto"/>
    </w:pPr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6794"/>
    <w:rPr>
      <w:rFonts w:ascii="Tahoma" w:hAnsi="Tahoma" w:cs="Tahoma"/>
      <w:szCs w:val="16"/>
    </w:rPr>
  </w:style>
  <w:style w:type="paragraph" w:styleId="Title">
    <w:name w:val="Title"/>
    <w:basedOn w:val="Normal"/>
    <w:next w:val="Heading1"/>
    <w:uiPriority w:val="1"/>
    <w:qFormat/>
    <w:rsid w:val="00AA1380"/>
    <w:pPr>
      <w:spacing w:before="240" w:after="80"/>
      <w:contextualSpacing/>
      <w:jc w:val="right"/>
    </w:pPr>
    <w:rPr>
      <w:rFonts w:asciiTheme="majorHAnsi" w:hAnsiTheme="majorHAnsi" w:cs="Arial"/>
      <w:b/>
      <w:caps/>
      <w:color w:val="404040" w:themeColor="text1" w:themeTint="BF"/>
      <w:sz w:val="56"/>
    </w:rPr>
  </w:style>
  <w:style w:type="character" w:styleId="PlaceholderText">
    <w:name w:val="Placeholder Text"/>
    <w:basedOn w:val="DefaultParagraphFont"/>
    <w:uiPriority w:val="99"/>
    <w:semiHidden/>
    <w:rsid w:val="00D46794"/>
    <w:rPr>
      <w:color w:val="595959" w:themeColor="text1" w:themeTint="A6"/>
    </w:rPr>
  </w:style>
  <w:style w:type="table" w:styleId="TableGrid">
    <w:name w:val="Table Grid"/>
    <w:basedOn w:val="TableNormal"/>
    <w:rsid w:val="00D274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9F751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51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0CD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0CD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BlockText">
    <w:name w:val="Block Text"/>
    <w:basedOn w:val="Normal"/>
    <w:uiPriority w:val="99"/>
    <w:semiHidden/>
    <w:unhideWhenUsed/>
    <w:rsid w:val="009F751F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rFonts w:eastAsiaTheme="minorEastAsia" w:cstheme="minorBidi"/>
      <w:i/>
      <w:iCs/>
      <w:color w:val="365F91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770C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46794"/>
    <w:rPr>
      <w:szCs w:val="16"/>
    </w:rPr>
  </w:style>
  <w:style w:type="paragraph" w:styleId="BodyText">
    <w:name w:val="Body Text"/>
    <w:basedOn w:val="Normal"/>
    <w:link w:val="BodyTextChar"/>
    <w:uiPriority w:val="99"/>
    <w:semiHidden/>
    <w:unhideWhenUsed/>
    <w:rsid w:val="002770C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46794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770CD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46794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770CD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46794"/>
    <w:rPr>
      <w:szCs w:val="16"/>
    </w:rPr>
  </w:style>
  <w:style w:type="paragraph" w:styleId="Caption">
    <w:name w:val="caption"/>
    <w:basedOn w:val="Normal"/>
    <w:next w:val="Normal"/>
    <w:uiPriority w:val="99"/>
    <w:semiHidden/>
    <w:unhideWhenUsed/>
    <w:qFormat/>
    <w:rsid w:val="002770CD"/>
    <w:pPr>
      <w:spacing w:before="0" w:after="200" w:line="240" w:lineRule="auto"/>
    </w:pPr>
    <w:rPr>
      <w:i/>
      <w:iCs/>
      <w:color w:val="1F497D" w:themeColor="text2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770CD"/>
    <w:rPr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70CD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46794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70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6794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E25C5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46794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E25C5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46794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EE25C5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E25C5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46794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E25C5"/>
    <w:rPr>
      <w:rFonts w:ascii="Consolas" w:hAnsi="Consolas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EE25C5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EE25C5"/>
    <w:rPr>
      <w:rFonts w:ascii="Consolas" w:hAnsi="Consolas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25C5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6794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EE25C5"/>
    <w:rPr>
      <w:rFonts w:ascii="Consolas" w:hAnsi="Consolas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EE25C5"/>
    <w:rPr>
      <w:rFonts w:ascii="Consolas" w:hAnsi="Consolas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EE25C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EE25C5"/>
    <w:rPr>
      <w:color w:val="0000F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E25C5"/>
    <w:pPr>
      <w:spacing w:before="0" w:after="0" w:line="240" w:lineRule="auto"/>
      <w:ind w:left="22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EE25C5"/>
    <w:pPr>
      <w:spacing w:before="0" w:after="0" w:line="240" w:lineRule="auto"/>
      <w:ind w:left="1980" w:hanging="220"/>
    </w:pPr>
  </w:style>
  <w:style w:type="character" w:styleId="LineNumber">
    <w:name w:val="line number"/>
    <w:basedOn w:val="DefaultParagraphFont"/>
    <w:uiPriority w:val="99"/>
    <w:semiHidden/>
    <w:unhideWhenUsed/>
    <w:rsid w:val="00EE25C5"/>
  </w:style>
  <w:style w:type="paragraph" w:styleId="List">
    <w:name w:val="List"/>
    <w:basedOn w:val="Normal"/>
    <w:uiPriority w:val="99"/>
    <w:semiHidden/>
    <w:unhideWhenUsed/>
    <w:rsid w:val="00EE25C5"/>
    <w:pPr>
      <w:ind w:left="283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EE25C5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EE25C5"/>
    <w:pPr>
      <w:spacing w:after="120"/>
      <w:ind w:left="283"/>
      <w:contextualSpacing/>
    </w:pPr>
  </w:style>
  <w:style w:type="paragraph" w:styleId="MacroText">
    <w:name w:val="macro"/>
    <w:link w:val="MacroTextChar"/>
    <w:uiPriority w:val="99"/>
    <w:semiHidden/>
    <w:unhideWhenUsed/>
    <w:rsid w:val="00EE25C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46794"/>
    <w:rPr>
      <w:rFonts w:ascii="Consolas" w:hAnsi="Consolas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EE25C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46794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EE25C5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46794"/>
    <w:rPr>
      <w:rFonts w:ascii="Consolas" w:hAnsi="Consolas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EE25C5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46794"/>
  </w:style>
  <w:style w:type="paragraph" w:styleId="Subtitle">
    <w:name w:val="Subtitle"/>
    <w:basedOn w:val="Normal"/>
    <w:link w:val="SubtitleChar"/>
    <w:uiPriority w:val="99"/>
    <w:semiHidden/>
    <w:unhideWhenUsed/>
    <w:qFormat/>
    <w:rsid w:val="00EE25C5"/>
    <w:pPr>
      <w:numPr>
        <w:ilvl w:val="1"/>
      </w:numPr>
      <w:spacing w:after="160"/>
      <w:contextualSpacing/>
    </w:pPr>
    <w:rPr>
      <w:rFonts w:eastAsiaTheme="minorEastAsia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99"/>
    <w:semiHidden/>
    <w:rsid w:val="00D46794"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EE25C5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EE25C5"/>
    <w:pPr>
      <w:spacing w:after="0"/>
    </w:pPr>
  </w:style>
  <w:style w:type="paragraph" w:styleId="TOAHeading">
    <w:name w:val="toa heading"/>
    <w:basedOn w:val="Normal"/>
    <w:next w:val="Normal"/>
    <w:uiPriority w:val="99"/>
    <w:semiHidden/>
    <w:unhideWhenUsed/>
    <w:rsid w:val="00EE25C5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99"/>
    <w:semiHidden/>
    <w:unhideWhenUsed/>
    <w:rsid w:val="00EE25C5"/>
    <w:pPr>
      <w:spacing w:after="100"/>
    </w:pPr>
  </w:style>
  <w:style w:type="paragraph" w:styleId="Quote">
    <w:name w:val="Quote"/>
    <w:basedOn w:val="Normal"/>
    <w:link w:val="QuoteChar"/>
    <w:uiPriority w:val="29"/>
    <w:semiHidden/>
    <w:unhideWhenUsed/>
    <w:qFormat/>
    <w:rsid w:val="009F751F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F751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9F751F"/>
    <w:pPr>
      <w:spacing w:before="360" w:after="360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F751F"/>
    <w:rPr>
      <w:i/>
      <w:iCs/>
      <w:color w:val="365F91" w:themeColor="accent1" w:themeShade="BF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EE25C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D46794"/>
    <w:rPr>
      <w:b/>
      <w:bCs/>
      <w:caps w:val="0"/>
      <w:smallCaps/>
      <w:color w:val="365F91" w:themeColor="accent1" w:themeShade="BF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sid w:val="00D46794"/>
    <w:rPr>
      <w:b/>
      <w:bCs/>
      <w:i/>
      <w:iCs/>
      <w:spacing w:val="0"/>
    </w:rPr>
  </w:style>
  <w:style w:type="paragraph" w:styleId="TOCHeading">
    <w:name w:val="TOC Heading"/>
    <w:basedOn w:val="Heading1"/>
    <w:next w:val="Heading1"/>
    <w:uiPriority w:val="39"/>
    <w:semiHidden/>
    <w:unhideWhenUsed/>
    <w:qFormat/>
    <w:rsid w:val="009F751F"/>
    <w:pPr>
      <w:framePr w:wrap="around" w:vAnchor="text" w:hAnchor="text" w:y="1"/>
    </w:pPr>
    <w:rPr>
      <w:rFonts w:eastAsiaTheme="majorEastAsia" w:cstheme="majorBidi"/>
      <w:bCs w:val="0"/>
    </w:rPr>
  </w:style>
  <w:style w:type="character" w:styleId="UnresolvedMention">
    <w:name w:val="Unresolved Mention"/>
    <w:basedOn w:val="DefaultParagraphFont"/>
    <w:uiPriority w:val="99"/>
    <w:semiHidden/>
    <w:unhideWhenUsed/>
    <w:rsid w:val="00D46794"/>
    <w:rPr>
      <w:color w:val="595959" w:themeColor="text1" w:themeTint="A6"/>
      <w:shd w:val="clear" w:color="auto" w:fill="E6E6E6"/>
    </w:rPr>
  </w:style>
  <w:style w:type="table" w:styleId="TableGridLight">
    <w:name w:val="Grid Table Light"/>
    <w:basedOn w:val="TableNormal"/>
    <w:uiPriority w:val="40"/>
    <w:rsid w:val="00CE6D3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4">
    <w:name w:val="Grid Table 1 Light Accent 4"/>
    <w:basedOn w:val="TableNormal"/>
    <w:uiPriority w:val="46"/>
    <w:rsid w:val="00AA1380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Style1">
    <w:name w:val="Style1"/>
    <w:basedOn w:val="TableNormal"/>
    <w:uiPriority w:val="99"/>
    <w:rsid w:val="00264F50"/>
    <w:pPr>
      <w:spacing w:before="0" w:after="0" w:line="240" w:lineRule="auto"/>
    </w:pPr>
    <w:tblPr>
      <w:tblBorders>
        <w:top w:val="double" w:sz="4" w:space="0" w:color="7F7F7F" w:themeColor="text1" w:themeTint="80"/>
        <w:bottom w:val="double" w:sz="4" w:space="0" w:color="7F7F7F" w:themeColor="text1" w:themeTint="80"/>
        <w:insideH w:val="double" w:sz="4" w:space="0" w:color="7F7F7F" w:themeColor="text1" w:themeTint="80"/>
      </w:tblBorders>
    </w:tblPr>
  </w:style>
  <w:style w:type="paragraph" w:styleId="Header">
    <w:name w:val="header"/>
    <w:basedOn w:val="Normal"/>
    <w:link w:val="HeaderChar"/>
    <w:uiPriority w:val="99"/>
    <w:unhideWhenUsed/>
    <w:rsid w:val="00555D3B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5D3B"/>
  </w:style>
  <w:style w:type="paragraph" w:styleId="Footer">
    <w:name w:val="footer"/>
    <w:basedOn w:val="Normal"/>
    <w:link w:val="FooterChar"/>
    <w:uiPriority w:val="99"/>
    <w:unhideWhenUsed/>
    <w:rsid w:val="00555D3B"/>
    <w:pPr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5D3B"/>
  </w:style>
  <w:style w:type="paragraph" w:styleId="Bibliography">
    <w:name w:val="Bibliography"/>
    <w:basedOn w:val="Normal"/>
    <w:next w:val="Normal"/>
    <w:uiPriority w:val="37"/>
    <w:semiHidden/>
    <w:unhideWhenUsed/>
    <w:rsid w:val="00E92149"/>
  </w:style>
  <w:style w:type="paragraph" w:styleId="BodyText2">
    <w:name w:val="Body Text 2"/>
    <w:basedOn w:val="Normal"/>
    <w:link w:val="BodyText2Char"/>
    <w:uiPriority w:val="99"/>
    <w:semiHidden/>
    <w:unhideWhenUsed/>
    <w:rsid w:val="00E9214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92149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E92149"/>
    <w:pPr>
      <w:spacing w:after="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E92149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E92149"/>
    <w:pPr>
      <w:spacing w:after="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E92149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E9214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E92149"/>
  </w:style>
  <w:style w:type="paragraph" w:styleId="Closing">
    <w:name w:val="Closing"/>
    <w:basedOn w:val="Normal"/>
    <w:link w:val="ClosingChar"/>
    <w:uiPriority w:val="99"/>
    <w:semiHidden/>
    <w:unhideWhenUsed/>
    <w:rsid w:val="00E92149"/>
    <w:pPr>
      <w:spacing w:before="0"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92149"/>
  </w:style>
  <w:style w:type="table" w:styleId="ColorfulGrid">
    <w:name w:val="Colorful Grid"/>
    <w:basedOn w:val="TableNormal"/>
    <w:uiPriority w:val="73"/>
    <w:semiHidden/>
    <w:unhideWhenUsed/>
    <w:rsid w:val="00E92149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E92149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E92149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E92149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E92149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E92149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E92149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E92149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E92149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E92149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E92149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E92149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E92149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E92149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E92149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E92149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E92149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E92149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E92149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E92149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E92149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E92149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E92149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E92149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E92149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E92149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E92149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E92149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E92149"/>
  </w:style>
  <w:style w:type="character" w:customStyle="1" w:styleId="DateChar">
    <w:name w:val="Date Char"/>
    <w:basedOn w:val="DefaultParagraphFont"/>
    <w:link w:val="Date"/>
    <w:uiPriority w:val="99"/>
    <w:semiHidden/>
    <w:rsid w:val="00E92149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E92149"/>
    <w:pPr>
      <w:spacing w:before="0"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E92149"/>
  </w:style>
  <w:style w:type="character" w:styleId="Emphasis">
    <w:name w:val="Emphasis"/>
    <w:basedOn w:val="DefaultParagraphFont"/>
    <w:uiPriority w:val="99"/>
    <w:semiHidden/>
    <w:unhideWhenUsed/>
    <w:qFormat/>
    <w:rsid w:val="00E92149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E92149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E92149"/>
    <w:pPr>
      <w:framePr w:w="7920" w:h="1980" w:hRule="exact" w:hSpace="180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E92149"/>
    <w:rPr>
      <w:color w:val="800080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E92149"/>
    <w:rPr>
      <w:vertAlign w:val="superscript"/>
    </w:rPr>
  </w:style>
  <w:style w:type="table" w:styleId="GridTable1Light">
    <w:name w:val="Grid Table 1 Light"/>
    <w:basedOn w:val="TableNormal"/>
    <w:uiPriority w:val="46"/>
    <w:rsid w:val="00E9214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E92149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E92149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E92149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E9214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E9214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E9214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E92149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E92149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E92149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E92149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E92149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E92149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3">
    <w:name w:val="Grid Table 3"/>
    <w:basedOn w:val="TableNormal"/>
    <w:uiPriority w:val="48"/>
    <w:rsid w:val="00E921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E92149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E92149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E92149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E92149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E92149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E92149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E921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E92149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E92149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E92149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E92149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E92149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E92149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E9214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E9214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E9214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E9214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E9214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E9214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E9214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E9214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E9214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E92149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E92149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E92149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E92149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E92149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E9214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E9214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E92149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E92149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E92149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E92149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E92149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E92149"/>
    <w:rPr>
      <w:color w:val="2B579A"/>
      <w:shd w:val="clear" w:color="auto" w:fill="E6E6E6"/>
    </w:rPr>
  </w:style>
  <w:style w:type="character" w:customStyle="1" w:styleId="Heading4Char">
    <w:name w:val="Heading 4 Char"/>
    <w:basedOn w:val="DefaultParagraphFont"/>
    <w:link w:val="Heading4"/>
    <w:uiPriority w:val="9"/>
    <w:rsid w:val="00E73D3F"/>
    <w:rPr>
      <w:rFonts w:eastAsiaTheme="majorEastAsia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51F"/>
    <w:rPr>
      <w:rFonts w:asciiTheme="majorHAnsi" w:eastAsiaTheme="majorEastAsia" w:hAnsiTheme="majorHAnsi" w:cstheme="majorBidi"/>
      <w:color w:val="365F91" w:themeColor="accent1" w:themeShade="BF"/>
    </w:rPr>
  </w:style>
  <w:style w:type="character" w:styleId="HTMLAcronym">
    <w:name w:val="HTML Acronym"/>
    <w:basedOn w:val="DefaultParagraphFont"/>
    <w:uiPriority w:val="99"/>
    <w:semiHidden/>
    <w:unhideWhenUsed/>
    <w:rsid w:val="00E92149"/>
  </w:style>
  <w:style w:type="paragraph" w:styleId="HTMLAddress">
    <w:name w:val="HTML Address"/>
    <w:basedOn w:val="Normal"/>
    <w:link w:val="HTMLAddressChar"/>
    <w:uiPriority w:val="99"/>
    <w:semiHidden/>
    <w:unhideWhenUsed/>
    <w:rsid w:val="00E92149"/>
    <w:pPr>
      <w:spacing w:before="0"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E92149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E92149"/>
    <w:rPr>
      <w:i/>
      <w:iCs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E92149"/>
    <w:pPr>
      <w:spacing w:before="0"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E92149"/>
    <w:pPr>
      <w:spacing w:before="0"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E92149"/>
    <w:pPr>
      <w:spacing w:before="0"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E92149"/>
    <w:pPr>
      <w:spacing w:before="0"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E92149"/>
    <w:pPr>
      <w:spacing w:before="0"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E92149"/>
    <w:pPr>
      <w:spacing w:before="0"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E92149"/>
    <w:pPr>
      <w:spacing w:before="0" w:after="0" w:line="240" w:lineRule="auto"/>
      <w:ind w:left="176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E92149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E92149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E92149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E92149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E92149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E92149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E92149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E92149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E92149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E92149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E92149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E92149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E92149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E92149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E92149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E92149"/>
    <w:pPr>
      <w:spacing w:before="0"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E92149"/>
    <w:pPr>
      <w:spacing w:before="0"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E92149"/>
    <w:pPr>
      <w:spacing w:before="0"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E92149"/>
    <w:pPr>
      <w:spacing w:before="0"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E92149"/>
    <w:pPr>
      <w:spacing w:before="0"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E92149"/>
    <w:pPr>
      <w:spacing w:before="0"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E92149"/>
    <w:pPr>
      <w:spacing w:before="0"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List2">
    <w:name w:val="List 2"/>
    <w:basedOn w:val="Normal"/>
    <w:uiPriority w:val="99"/>
    <w:semiHidden/>
    <w:unhideWhenUsed/>
    <w:rsid w:val="00E92149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E92149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E92149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E92149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E92149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E92149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E92149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E92149"/>
    <w:pPr>
      <w:numPr>
        <w:numId w:val="10"/>
      </w:numPr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E9214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E92149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E92149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E92149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E92149"/>
    <w:pPr>
      <w:numPr>
        <w:numId w:val="1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E92149"/>
    <w:pPr>
      <w:numPr>
        <w:numId w:val="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E92149"/>
    <w:pPr>
      <w:numPr>
        <w:numId w:val="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E92149"/>
    <w:pPr>
      <w:numPr>
        <w:numId w:val="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E92149"/>
    <w:pPr>
      <w:numPr>
        <w:numId w:val="5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E92149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E9214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E9214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E9214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E9214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E9214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E9214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E9214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2">
    <w:name w:val="List Table 2"/>
    <w:basedOn w:val="TableNormal"/>
    <w:uiPriority w:val="47"/>
    <w:rsid w:val="00E921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E92149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E92149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E92149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E92149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E92149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E92149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3">
    <w:name w:val="List Table 3"/>
    <w:basedOn w:val="TableNormal"/>
    <w:uiPriority w:val="48"/>
    <w:rsid w:val="00E9214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E9214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E92149"/>
    <w:pPr>
      <w:spacing w:after="0"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E92149"/>
    <w:pPr>
      <w:spacing w:after="0"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E92149"/>
    <w:pPr>
      <w:spacing w:after="0" w:line="240" w:lineRule="auto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E9214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E9214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E921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E92149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E92149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E92149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E92149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E92149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E92149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E9214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E9214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E9214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E9214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E9214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E9214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E9214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E9214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E9214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E92149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E92149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E92149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E92149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E92149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E9214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E9214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E92149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E92149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E92149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E92149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E92149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E92149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E92149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E92149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E92149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E92149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E92149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E92149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E92149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E92149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E92149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E92149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E92149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E92149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E92149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E92149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E92149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E92149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E92149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E92149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E92149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E92149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E92149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E92149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E92149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E92149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E92149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E92149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E92149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E92149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E92149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E92149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E92149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E92149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E92149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E92149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E92149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E92149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E92149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E92149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E92149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E92149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E92149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E92149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E92149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E92149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E92149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E92149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E92149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E92149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E92149"/>
    <w:rPr>
      <w:color w:val="2B579A"/>
      <w:shd w:val="clear" w:color="auto" w:fill="E6E6E6"/>
    </w:rPr>
  </w:style>
  <w:style w:type="paragraph" w:styleId="NoSpacing">
    <w:name w:val="No Spacing"/>
    <w:uiPriority w:val="1"/>
    <w:semiHidden/>
    <w:unhideWhenUsed/>
    <w:qFormat/>
    <w:rsid w:val="00E92149"/>
    <w:pPr>
      <w:spacing w:before="0"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E92149"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E92149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E92149"/>
    <w:pPr>
      <w:spacing w:before="0"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E92149"/>
  </w:style>
  <w:style w:type="character" w:styleId="PageNumber">
    <w:name w:val="page number"/>
    <w:basedOn w:val="DefaultParagraphFont"/>
    <w:uiPriority w:val="99"/>
    <w:semiHidden/>
    <w:unhideWhenUsed/>
    <w:rsid w:val="00E92149"/>
  </w:style>
  <w:style w:type="table" w:styleId="PlainTable1">
    <w:name w:val="Plain Table 1"/>
    <w:basedOn w:val="TableNormal"/>
    <w:uiPriority w:val="41"/>
    <w:rsid w:val="00E9214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E9214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E9214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E9214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E9214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ignature">
    <w:name w:val="Signature"/>
    <w:basedOn w:val="Normal"/>
    <w:link w:val="SignatureChar"/>
    <w:uiPriority w:val="99"/>
    <w:semiHidden/>
    <w:unhideWhenUsed/>
    <w:rsid w:val="00E92149"/>
    <w:pPr>
      <w:spacing w:before="0"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E92149"/>
  </w:style>
  <w:style w:type="character" w:styleId="SmartHyperlink">
    <w:name w:val="Smart Hyperlink"/>
    <w:basedOn w:val="DefaultParagraphFont"/>
    <w:uiPriority w:val="99"/>
    <w:semiHidden/>
    <w:unhideWhenUsed/>
    <w:rsid w:val="00E92149"/>
    <w:rPr>
      <w:u w:val="dotted"/>
    </w:rPr>
  </w:style>
  <w:style w:type="character" w:styleId="Strong">
    <w:name w:val="Strong"/>
    <w:basedOn w:val="DefaultParagraphFont"/>
    <w:uiPriority w:val="99"/>
    <w:semiHidden/>
    <w:unhideWhenUsed/>
    <w:qFormat/>
    <w:rsid w:val="00E92149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E9214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E92149"/>
    <w:rPr>
      <w:smallCaps/>
      <w:color w:val="5A5A5A" w:themeColor="text1" w:themeTint="A5"/>
    </w:rPr>
  </w:style>
  <w:style w:type="table" w:styleId="Table3Deffects1">
    <w:name w:val="Table 3D effects 1"/>
    <w:basedOn w:val="TableNormal"/>
    <w:semiHidden/>
    <w:unhideWhenUsed/>
    <w:rsid w:val="00E9214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unhideWhenUsed/>
    <w:rsid w:val="00E9214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unhideWhenUsed/>
    <w:rsid w:val="00E9214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unhideWhenUsed/>
    <w:rsid w:val="00E9214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unhideWhenUsed/>
    <w:rsid w:val="00E9214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unhideWhenUsed/>
    <w:rsid w:val="00E9214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unhideWhenUsed/>
    <w:rsid w:val="00E92149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unhideWhenUsed/>
    <w:rsid w:val="00E9214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unhideWhenUsed/>
    <w:rsid w:val="00E92149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unhideWhenUsed/>
    <w:rsid w:val="00E92149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unhideWhenUsed/>
    <w:rsid w:val="00E92149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unhideWhenUsed/>
    <w:rsid w:val="00E9214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unhideWhenUsed/>
    <w:rsid w:val="00E92149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unhideWhenUsed/>
    <w:rsid w:val="00E92149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unhideWhenUsed/>
    <w:rsid w:val="00E92149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unhideWhenUsed/>
    <w:rsid w:val="00E9214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unhideWhenUsed/>
    <w:rsid w:val="00E9214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semiHidden/>
    <w:unhideWhenUsed/>
    <w:rsid w:val="00E9214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unhideWhenUsed/>
    <w:rsid w:val="00E92149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unhideWhenUsed/>
    <w:rsid w:val="00E92149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unhideWhenUsed/>
    <w:rsid w:val="00E92149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unhideWhenUsed/>
    <w:rsid w:val="00E9214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unhideWhenUsed/>
    <w:rsid w:val="00E9214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unhideWhenUsed/>
    <w:rsid w:val="00E92149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unhideWhenUsed/>
    <w:rsid w:val="00E92149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unhideWhenUsed/>
    <w:rsid w:val="00E9214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unhideWhenUsed/>
    <w:rsid w:val="00E9214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unhideWhenUsed/>
    <w:rsid w:val="00E92149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unhideWhenUsed/>
    <w:rsid w:val="00E9214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unhideWhenUsed/>
    <w:rsid w:val="00E9214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unhideWhenUsed/>
    <w:rsid w:val="00E9214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unhideWhenUsed/>
    <w:rsid w:val="00E9214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unhideWhenUsed/>
    <w:rsid w:val="00E9214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unhideWhenUsed/>
    <w:rsid w:val="00E9214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unhideWhenUsed/>
    <w:rsid w:val="00E92149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unhideWhenUsed/>
    <w:rsid w:val="00E9214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unhideWhenUsed/>
    <w:rsid w:val="00E9214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unhideWhenUsed/>
    <w:rsid w:val="00E9214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unhideWhenUsed/>
    <w:rsid w:val="00E9214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unhideWhenUsed/>
    <w:rsid w:val="00E921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unhideWhenUsed/>
    <w:rsid w:val="00E92149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unhideWhenUsed/>
    <w:rsid w:val="00E92149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unhideWhenUsed/>
    <w:rsid w:val="00E9214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C2">
    <w:name w:val="toc 2"/>
    <w:basedOn w:val="Normal"/>
    <w:next w:val="Normal"/>
    <w:autoRedefine/>
    <w:uiPriority w:val="99"/>
    <w:semiHidden/>
    <w:unhideWhenUsed/>
    <w:rsid w:val="00E9214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99"/>
    <w:semiHidden/>
    <w:unhideWhenUsed/>
    <w:rsid w:val="00E92149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99"/>
    <w:semiHidden/>
    <w:unhideWhenUsed/>
    <w:rsid w:val="00E92149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99"/>
    <w:semiHidden/>
    <w:unhideWhenUsed/>
    <w:rsid w:val="00E92149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99"/>
    <w:semiHidden/>
    <w:unhideWhenUsed/>
    <w:rsid w:val="00E92149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99"/>
    <w:semiHidden/>
    <w:unhideWhenUsed/>
    <w:rsid w:val="00E92149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99"/>
    <w:semiHidden/>
    <w:unhideWhenUsed/>
    <w:rsid w:val="00E92149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99"/>
    <w:semiHidden/>
    <w:unhideWhenUsed/>
    <w:rsid w:val="00E92149"/>
    <w:pPr>
      <w:spacing w:after="100"/>
      <w:ind w:left="17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parsons/Library/Containers/com.microsoft.Word/Data/Library/Application%2520Support/Microsoft/Office/16.0/DTS/Search/%257b7ACCE155-2CB9-7C4C-AC99-A0BD959371F0%257dtf02806216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%7b7ACCE155-2CB9-7C4C-AC99-A0BD959371F0%7dtf02806216_win32.dotx</Template>
  <TotalTime>0</TotalTime>
  <Pages>2</Pages>
  <Words>186</Words>
  <Characters>1038</Characters>
  <Application>Microsoft Office Word</Application>
  <DocSecurity>0</DocSecurity>
  <Lines>84</Lines>
  <Paragraphs>67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cp:lastModifiedBy>Jay Owen</cp:lastModifiedBy>
  <cp:revision>2</cp:revision>
  <cp:lastPrinted>2025-12-18T19:46:00Z</cp:lastPrinted>
  <dcterms:created xsi:type="dcterms:W3CDTF">2026-02-03T14:03:00Z</dcterms:created>
  <dcterms:modified xsi:type="dcterms:W3CDTF">2026-02-03T14:03:00Z</dcterms:modified>
</cp:coreProperties>
</file>